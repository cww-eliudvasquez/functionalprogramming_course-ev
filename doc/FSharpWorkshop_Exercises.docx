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88415555"/>
        <w:docPartObj>
          <w:docPartGallery w:val="Cover Pages"/>
          <w:docPartUnique/>
        </w:docPartObj>
      </w:sdtPr>
      <w:sdtContent>
        <w:p w14:paraId="10E7780A" w14:textId="65F58C76" w:rsidR="00E14F01" w:rsidRDefault="003C33EB" w:rsidP="003C33EB">
          <w:pPr>
            <w:pStyle w:val="Logo"/>
            <w:tabs>
              <w:tab w:val="right" w:pos="9360"/>
            </w:tabs>
          </w:pPr>
          <w:r>
            <w:tab/>
          </w:r>
        </w:p>
        <w:p w14:paraId="1AF4C7BD" w14:textId="77777777" w:rsidR="00E14F01" w:rsidRDefault="00E14F01"/>
        <w:p w14:paraId="3B9F68AA" w14:textId="77777777" w:rsidR="00E14F01" w:rsidRDefault="001A158B"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CB87F8" wp14:editId="232C04E5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8585200</wp:posOffset>
                    </wp:positionV>
                    <wp:extent cx="5943600" cy="299085"/>
                    <wp:effectExtent l="0" t="0" r="0" b="5715"/>
                    <wp:wrapTopAndBottom/>
                    <wp:docPr id="1" name="Text Box 1" descr="Text box displaying company contact information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9908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2677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mpany contact information"/>
                                </w:tblPr>
                                <w:tblGrid>
                                  <w:gridCol w:w="37"/>
                                  <w:gridCol w:w="37"/>
                                  <w:gridCol w:w="4663"/>
                                </w:tblGrid>
                                <w:tr w:rsidR="00F83EFE" w14:paraId="02AAB5D1" w14:textId="77777777" w:rsidTr="00F83EFE">
                                  <w:trPr>
                                    <w:trHeight w:val="634"/>
                                  </w:trPr>
                                  <w:tc>
                                    <w:tcPr>
                                      <w:tcW w:w="39" w:type="pct"/>
                                    </w:tcPr>
                                    <w:p w14:paraId="4FB9130F" w14:textId="77777777" w:rsidR="00F83EFE" w:rsidRDefault="00F83EFE" w:rsidP="00EB27EE">
                                      <w:pPr>
                                        <w:pStyle w:val="ContactInfo"/>
                                        <w:spacing w:before="100"/>
                                      </w:pPr>
                                    </w:p>
                                  </w:tc>
                                  <w:tc>
                                    <w:tcPr>
                                      <w:tcW w:w="39" w:type="pct"/>
                                    </w:tcPr>
                                    <w:p w14:paraId="0A1CF4C1" w14:textId="77777777" w:rsidR="00F83EFE" w:rsidRDefault="00F83EFE" w:rsidP="00EB27EE">
                                      <w:pPr>
                                        <w:pStyle w:val="ContactInfo"/>
                                        <w:spacing w:before="100"/>
                                      </w:pPr>
                                    </w:p>
                                  </w:tc>
                                  <w:tc>
                                    <w:tcPr>
                                      <w:tcW w:w="4922" w:type="pct"/>
                                    </w:tcPr>
                                    <w:p w14:paraId="13E63C79" w14:textId="7EF2DD34" w:rsidR="00F83EFE" w:rsidRDefault="00F83EFE" w:rsidP="00EB27EE">
                                      <w:pPr>
                                        <w:pStyle w:val="ContactInfo"/>
                                        <w:spacing w:before="100"/>
                                        <w:jc w:val="right"/>
                                      </w:pPr>
                                    </w:p>
                                  </w:tc>
                                </w:tr>
                              </w:tbl>
                              <w:p w14:paraId="6A0DCDD1" w14:textId="77777777" w:rsidR="00BF58ED" w:rsidRDefault="00BF58ED">
                                <w:pPr>
                                  <w:pStyle w:val="TableSpace"/>
                                </w:pPr>
                                <w:r>
                                  <w:t>SSeasdfadss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4592" tIns="0" rIns="164592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CB87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Text box displaying company contact information" style="position:absolute;margin-left:0;margin-top:676pt;width:468pt;height:23.55pt;z-index:25166028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" fillcolor="#92278f [3204]" stroked="f" strokeweight=".5pt">
                    <v:textbox inset="12.96pt,0,12.96pt,0">
                      <w:txbxContent>
                        <w:tbl>
                          <w:tblPr>
                            <w:tblW w:w="2677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mpany contact information"/>
                          </w:tblPr>
                          <w:tblGrid>
                            <w:gridCol w:w="37"/>
                            <w:gridCol w:w="37"/>
                            <w:gridCol w:w="4663"/>
                          </w:tblGrid>
                          <w:tr w:rsidR="00F83EFE" w14:paraId="02AAB5D1" w14:textId="77777777" w:rsidTr="00F83EFE">
                            <w:trPr>
                              <w:trHeight w:val="634"/>
                            </w:trPr>
                            <w:tc>
                              <w:tcPr>
                                <w:tcW w:w="39" w:type="pct"/>
                              </w:tcPr>
                              <w:p w14:paraId="4FB9130F" w14:textId="77777777" w:rsidR="00F83EFE" w:rsidRDefault="00F83EFE" w:rsidP="00EB27EE">
                                <w:pPr>
                                  <w:pStyle w:val="ContactInfo"/>
                                  <w:spacing w:before="100"/>
                                </w:pPr>
                              </w:p>
                            </w:tc>
                            <w:tc>
                              <w:tcPr>
                                <w:tcW w:w="39" w:type="pct"/>
                              </w:tcPr>
                              <w:p w14:paraId="0A1CF4C1" w14:textId="77777777" w:rsidR="00F83EFE" w:rsidRDefault="00F83EFE" w:rsidP="00EB27EE">
                                <w:pPr>
                                  <w:pStyle w:val="ContactInfo"/>
                                  <w:spacing w:before="100"/>
                                </w:pPr>
                              </w:p>
                            </w:tc>
                            <w:tc>
                              <w:tcPr>
                                <w:tcW w:w="4922" w:type="pct"/>
                              </w:tcPr>
                              <w:p w14:paraId="13E63C79" w14:textId="7EF2DD34" w:rsidR="00F83EFE" w:rsidRDefault="00F83EFE" w:rsidP="00EB27EE">
                                <w:pPr>
                                  <w:pStyle w:val="ContactInfo"/>
                                  <w:spacing w:before="100"/>
                                  <w:jc w:val="right"/>
                                </w:pPr>
                              </w:p>
                            </w:tc>
                          </w:tr>
                        </w:tbl>
                        <w:p w14:paraId="6A0DCDD1" w14:textId="77777777" w:rsidR="00BF58ED" w:rsidRDefault="00BF58ED">
                          <w:pPr>
                            <w:pStyle w:val="TableSpace"/>
                          </w:pPr>
                          <w:r>
                            <w:t>SSeasdfadss</w:t>
                          </w:r>
                        </w:p>
                      </w:txbxContent>
                    </v:textbox>
                    <w10:wrap type="topAndBottom" anchorx="margin" anchory="margin"/>
                  </v:shape>
                </w:pict>
              </mc:Fallback>
            </mc:AlternateContent>
          </w: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AC489D3" wp14:editId="10E84C2E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2468880</wp:posOffset>
                    </wp:positionV>
                    <wp:extent cx="5943600" cy="3543300"/>
                    <wp:effectExtent l="0" t="0" r="0" b="0"/>
                    <wp:wrapTopAndBottom/>
                    <wp:docPr id="2" name="Text Box 2" descr="Text box displaying document 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543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368EC" w14:textId="77777777" w:rsidR="00BF58ED" w:rsidRDefault="00000000" w:rsidP="002A1E00">
                                <w:pPr>
                                  <w:pStyle w:val="Title"/>
                                </w:pPr>
                                <w:sdt>
                                  <w:sdtPr>
                                    <w:alias w:val="Title"/>
                                    <w:tag w:val=""/>
                                    <w:id w:val="186933003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r w:rsidR="00BF58ED" w:rsidRPr="00C5317B">
                                      <w:t>F#</w:t>
                                    </w:r>
                                    <w:r w:rsidR="00BF58ED">
                                      <w:t xml:space="preserve"> Workshop</w:t>
                                    </w:r>
                                  </w:sdtContent>
                                </w:sdt>
                                <w:r w:rsidR="00BF58ED">
                                  <w:t xml:space="preserve"> </w:t>
                                </w:r>
                              </w:p>
                              <w:p w14:paraId="504D0FFB" w14:textId="77777777" w:rsidR="00BF58ED" w:rsidRPr="00246420" w:rsidRDefault="00BF58ED" w:rsidP="005A4514">
                                <w:pPr>
                                  <w:pStyle w:val="Subtitle"/>
                                  <w:rPr>
                                    <w:sz w:val="56"/>
                                  </w:rPr>
                                </w:pPr>
                                <w:r w:rsidRPr="00246420">
                                  <w:rPr>
                                    <w:sz w:val="56"/>
                                  </w:rPr>
                                  <w:t>Exercises</w:t>
                                </w:r>
                                <w:r>
                                  <w:rPr>
                                    <w:sz w:val="56"/>
                                  </w:rPr>
                                  <w:t xml:space="preserve"> Guide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C489D3" id="Text Box 2" o:spid="_x0000_s1027" type="#_x0000_t202" alt="Text box displaying document title and subtitle" style="position:absolute;margin-left:0;margin-top:194.4pt;width:468pt;height:27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" filled="f" stroked="f" strokeweight=".5pt">
                    <v:textbox inset="0,0,0,0">
                      <w:txbxContent>
                        <w:p w14:paraId="753368EC" w14:textId="77777777" w:rsidR="00BF58ED" w:rsidRDefault="00000000" w:rsidP="002A1E00">
                          <w:pPr>
                            <w:pStyle w:val="Title"/>
                          </w:pPr>
                          <w:sdt>
                            <w:sdtPr>
                              <w:alias w:val="Title"/>
                              <w:tag w:val=""/>
                              <w:id w:val="186933003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r w:rsidR="00BF58ED" w:rsidRPr="00C5317B">
                                <w:t>F#</w:t>
                              </w:r>
                              <w:r w:rsidR="00BF58ED">
                                <w:t xml:space="preserve"> Workshop</w:t>
                              </w:r>
                            </w:sdtContent>
                          </w:sdt>
                          <w:r w:rsidR="00BF58ED">
                            <w:t xml:space="preserve"> </w:t>
                          </w:r>
                        </w:p>
                        <w:p w14:paraId="504D0FFB" w14:textId="77777777" w:rsidR="00BF58ED" w:rsidRPr="00246420" w:rsidRDefault="00BF58ED" w:rsidP="005A4514">
                          <w:pPr>
                            <w:pStyle w:val="Subtitle"/>
                            <w:rPr>
                              <w:sz w:val="56"/>
                            </w:rPr>
                          </w:pPr>
                          <w:r w:rsidRPr="00246420">
                            <w:rPr>
                              <w:sz w:val="56"/>
                            </w:rPr>
                            <w:t>Exercises</w:t>
                          </w:r>
                          <w:r>
                            <w:rPr>
                              <w:sz w:val="56"/>
                            </w:rPr>
                            <w:t xml:space="preserve"> Guide</w:t>
                          </w:r>
                        </w:p>
                      </w:txbxContent>
                    </v:textbox>
                    <w10:wrap type="topAndBottom" anchorx="margin" anchory="margin"/>
                  </v:shape>
                </w:pict>
              </mc:Fallback>
            </mc:AlternateContent>
          </w:r>
          <w:r w:rsidR="000F2A5D">
            <w:br w:type="page"/>
          </w:r>
        </w:p>
      </w:sdtContent>
    </w:sdt>
    <w:p w14:paraId="6D7F14C7" w14:textId="77777777" w:rsidR="00540C3A" w:rsidRDefault="00CD57A6" w:rsidP="00540C3A">
      <w:pPr>
        <w:pStyle w:val="Heading1"/>
      </w:pPr>
      <w:bookmarkStart w:id="0" w:name="_Toc439596078"/>
      <w:r>
        <w:lastRenderedPageBreak/>
        <w:t>Introduction</w:t>
      </w:r>
      <w:bookmarkEnd w:id="0"/>
    </w:p>
    <w:p w14:paraId="3F4CFA06" w14:textId="77777777" w:rsidR="003E4214" w:rsidRDefault="000B53D0" w:rsidP="00540C3A">
      <w:r>
        <w:t xml:space="preserve">This workshop is designed to teach you some of the basics of F# and Functional Programming </w:t>
      </w:r>
      <w:r w:rsidR="00DC27F3">
        <w:t>by combining theory and practice</w:t>
      </w:r>
      <w:r>
        <w:t>.</w:t>
      </w:r>
      <w:r w:rsidR="003628D1">
        <w:t xml:space="preserve"> </w:t>
      </w:r>
      <w:r w:rsidR="003E4214">
        <w:t>The course is split int</w:t>
      </w:r>
      <w:r w:rsidR="007B1A4B">
        <w:t xml:space="preserve">o </w:t>
      </w:r>
      <w:r w:rsidR="009E17F6">
        <w:t>5</w:t>
      </w:r>
      <w:r w:rsidR="00DC27F3">
        <w:t xml:space="preserve"> modules, each of them contains a presentation (theory) and one exercise (practice)</w:t>
      </w:r>
      <w:r w:rsidR="003E4214">
        <w:t>.</w:t>
      </w:r>
      <w:r w:rsidR="00DC27F3">
        <w:t xml:space="preserve"> You can find exercises for each module in this document, for the presentation and source code, refer to the section “</w:t>
      </w:r>
      <w:r w:rsidR="00DC27F3" w:rsidRPr="00DC27F3">
        <w:t>Source Code, Additional Material and Updates</w:t>
      </w:r>
      <w:r w:rsidR="00DC27F3">
        <w:t>”.</w:t>
      </w:r>
    </w:p>
    <w:p w14:paraId="07208908" w14:textId="77777777" w:rsidR="008C7418" w:rsidRDefault="008C7418" w:rsidP="00540C3A"/>
    <w:p w14:paraId="0635AB03" w14:textId="77777777" w:rsidR="008C7418" w:rsidRPr="008C7418" w:rsidRDefault="00734265" w:rsidP="00FA6ECF">
      <w:pPr>
        <w:pStyle w:val="Heading2"/>
      </w:pPr>
      <w:bookmarkStart w:id="1" w:name="_Toc398747067"/>
      <w:r>
        <w:t>Pre-r</w:t>
      </w:r>
      <w:r w:rsidR="00976D7B">
        <w:t>equisites</w:t>
      </w:r>
    </w:p>
    <w:p w14:paraId="53EE40EB" w14:textId="77777777" w:rsidR="00FA52E4" w:rsidRDefault="00FA52E4" w:rsidP="00FA52E4">
      <w:pPr>
        <w:pStyle w:val="ListParagraph"/>
        <w:numPr>
          <w:ilvl w:val="0"/>
          <w:numId w:val="11"/>
        </w:numPr>
      </w:pPr>
      <w:r>
        <w:t>NET Core SDK</w:t>
      </w:r>
    </w:p>
    <w:p w14:paraId="763D655D" w14:textId="77777777" w:rsidR="00FA52E4" w:rsidRDefault="00FA52E4" w:rsidP="00FA52E4">
      <w:pPr>
        <w:pStyle w:val="ListParagraph"/>
        <w:numPr>
          <w:ilvl w:val="0"/>
          <w:numId w:val="11"/>
        </w:numPr>
      </w:pPr>
      <w:r>
        <w:t>Visual Studio Code</w:t>
      </w:r>
    </w:p>
    <w:p w14:paraId="2C669380" w14:textId="77777777" w:rsidR="001B3073" w:rsidRDefault="00FA52E4" w:rsidP="00FA52E4">
      <w:pPr>
        <w:pStyle w:val="ListParagraph"/>
        <w:numPr>
          <w:ilvl w:val="0"/>
          <w:numId w:val="11"/>
        </w:numPr>
      </w:pPr>
      <w:r>
        <w:t>Ionide package</w:t>
      </w:r>
    </w:p>
    <w:p w14:paraId="763572EF" w14:textId="77777777" w:rsidR="004522FB" w:rsidRDefault="004522FB" w:rsidP="00FA52E4">
      <w:pPr>
        <w:pStyle w:val="ListParagraph"/>
        <w:numPr>
          <w:ilvl w:val="0"/>
          <w:numId w:val="11"/>
        </w:numPr>
      </w:pPr>
      <w:r>
        <w:t>Mono (Mac or Linux only)</w:t>
      </w:r>
    </w:p>
    <w:p w14:paraId="7B872811" w14:textId="77777777" w:rsidR="00CC1035" w:rsidRPr="00F73439" w:rsidRDefault="00CC1035" w:rsidP="00F73439">
      <w:pPr>
        <w:rPr>
          <w:sz w:val="12"/>
          <w:szCs w:val="12"/>
        </w:rPr>
      </w:pPr>
      <w:bookmarkStart w:id="2" w:name="_Toc398747069"/>
      <w:bookmarkStart w:id="3" w:name="_Toc402896137"/>
      <w:bookmarkStart w:id="4" w:name="_Toc439596083"/>
      <w:bookmarkEnd w:id="1"/>
    </w:p>
    <w:bookmarkEnd w:id="2"/>
    <w:bookmarkEnd w:id="3"/>
    <w:bookmarkEnd w:id="4"/>
    <w:p w14:paraId="0B190E16" w14:textId="77777777" w:rsidR="00D14C34" w:rsidRDefault="00D14C34" w:rsidP="00CC1035">
      <w:pPr>
        <w:pStyle w:val="Heading1"/>
      </w:pPr>
      <w:r>
        <w:br w:type="page"/>
      </w:r>
      <w:r>
        <w:lastRenderedPageBreak/>
        <w:t>Before we start</w:t>
      </w:r>
    </w:p>
    <w:p w14:paraId="5B3E29D9" w14:textId="77777777" w:rsidR="002126B6" w:rsidRDefault="002126B6" w:rsidP="006869B5">
      <w:r>
        <w:t>Make sure you have the pre-requisites installed (see Pre-Requisites section in the previous page).</w:t>
      </w:r>
    </w:p>
    <w:p w14:paraId="7AD84B16" w14:textId="77777777" w:rsidR="006869B5" w:rsidRPr="006869B5" w:rsidRDefault="002126B6" w:rsidP="006869B5">
      <w:r>
        <w:t>P</w:t>
      </w:r>
      <w:r w:rsidR="006869B5">
        <w:t>l</w:t>
      </w:r>
      <w:r>
        <w:t>ease follow these steps to double check you</w:t>
      </w:r>
      <w:r w:rsidR="0090137E">
        <w:t>r</w:t>
      </w:r>
      <w:r>
        <w:t xml:space="preserve"> environment is working:</w:t>
      </w:r>
    </w:p>
    <w:p w14:paraId="56C5825A" w14:textId="4FD16A0E" w:rsidR="006869B5" w:rsidRPr="006869B5" w:rsidRDefault="006869B5" w:rsidP="0021014E">
      <w:pPr>
        <w:pStyle w:val="ListParagraph"/>
        <w:numPr>
          <w:ilvl w:val="0"/>
          <w:numId w:val="26"/>
        </w:numPr>
        <w:spacing w:after="0"/>
      </w:pPr>
      <w:r>
        <w:t>Get the source code fro</w:t>
      </w:r>
      <w:r w:rsidR="00801BB3">
        <w:t xml:space="preserve">m  </w:t>
      </w:r>
      <w:hyperlink r:id="rId9" w:history="1">
        <w:r w:rsidR="00801BB3" w:rsidRPr="00801BB3">
          <w:rPr>
            <w:rStyle w:val="Hyperlink"/>
          </w:rPr>
          <w:t>crane-integrations/functionalprogramming_course</w:t>
        </w:r>
      </w:hyperlink>
    </w:p>
    <w:p w14:paraId="72269E2B" w14:textId="77777777" w:rsidR="00D14C34" w:rsidRDefault="00D14C34" w:rsidP="0021014E">
      <w:pPr>
        <w:pStyle w:val="ListParagraph"/>
        <w:numPr>
          <w:ilvl w:val="0"/>
          <w:numId w:val="26"/>
        </w:numPr>
        <w:spacing w:after="0"/>
      </w:pPr>
      <w:r>
        <w:t>Open Visual Studio Code</w:t>
      </w:r>
    </w:p>
    <w:p w14:paraId="4E8ED1E7" w14:textId="77777777" w:rsidR="00D14C34" w:rsidRDefault="00D14C34" w:rsidP="0021014E">
      <w:pPr>
        <w:pStyle w:val="ListParagraph"/>
        <w:numPr>
          <w:ilvl w:val="0"/>
          <w:numId w:val="26"/>
        </w:numPr>
        <w:spacing w:after="0"/>
      </w:pPr>
      <w:r>
        <w:t>Open the root folder (File -&gt; Open Folder)</w:t>
      </w:r>
    </w:p>
    <w:p w14:paraId="5817758A" w14:textId="77777777" w:rsidR="00FA52E4" w:rsidRDefault="00FA52E4" w:rsidP="0021014E">
      <w:pPr>
        <w:pStyle w:val="ListParagraph"/>
        <w:numPr>
          <w:ilvl w:val="0"/>
          <w:numId w:val="26"/>
        </w:numPr>
        <w:spacing w:after="0"/>
      </w:pPr>
      <w:r>
        <w:t>Open the terminal (Terminal -&gt; New Terminal)</w:t>
      </w:r>
    </w:p>
    <w:p w14:paraId="17051B2F" w14:textId="77777777" w:rsidR="00FA52E4" w:rsidRDefault="0021014E" w:rsidP="0021014E">
      <w:pPr>
        <w:pStyle w:val="ListParagraph"/>
        <w:numPr>
          <w:ilvl w:val="0"/>
          <w:numId w:val="26"/>
        </w:numPr>
        <w:spacing w:after="0"/>
      </w:pPr>
      <w:r>
        <w:t>R</w:t>
      </w:r>
      <w:r w:rsidR="00FA52E4">
        <w:t xml:space="preserve">un “dotnet test </w:t>
      </w:r>
      <w:r w:rsidR="008867F7">
        <w:t>Completed/Module1/</w:t>
      </w:r>
      <w:r w:rsidR="00FA52E4">
        <w:t>Tests</w:t>
      </w:r>
      <w:r>
        <w:t>”</w:t>
      </w:r>
    </w:p>
    <w:p w14:paraId="39F08AB4" w14:textId="77777777" w:rsidR="00FA52E4" w:rsidRPr="008867F7" w:rsidRDefault="00FA52E4" w:rsidP="0021014E">
      <w:pPr>
        <w:pStyle w:val="ListParagraph"/>
        <w:numPr>
          <w:ilvl w:val="0"/>
          <w:numId w:val="26"/>
        </w:numPr>
        <w:spacing w:after="0"/>
        <w:rPr>
          <w:b/>
          <w:i/>
        </w:rPr>
      </w:pPr>
      <w:r w:rsidRPr="008867F7">
        <w:rPr>
          <w:b/>
          <w:i/>
        </w:rPr>
        <w:t>Double c</w:t>
      </w:r>
      <w:r w:rsidR="0021014E" w:rsidRPr="008867F7">
        <w:rPr>
          <w:b/>
          <w:i/>
        </w:rPr>
        <w:t>heck it finishes without errors</w:t>
      </w:r>
    </w:p>
    <w:p w14:paraId="5C05F0CF" w14:textId="77777777" w:rsidR="00D14C34" w:rsidRDefault="00D14C34" w:rsidP="0021014E">
      <w:pPr>
        <w:pStyle w:val="ListParagraph"/>
        <w:numPr>
          <w:ilvl w:val="0"/>
          <w:numId w:val="26"/>
        </w:numPr>
        <w:spacing w:after="0"/>
      </w:pPr>
      <w:r>
        <w:t xml:space="preserve">Open the F# Interactive (View -&gt; Command Palette -&gt; </w:t>
      </w:r>
      <w:r w:rsidRPr="00454824">
        <w:t>FSI: Start</w:t>
      </w:r>
      <w:r>
        <w:t>)</w:t>
      </w:r>
    </w:p>
    <w:p w14:paraId="6AF411BC" w14:textId="77777777" w:rsidR="00D14C34" w:rsidRDefault="0021014E" w:rsidP="0021014E">
      <w:pPr>
        <w:pStyle w:val="ListParagraph"/>
        <w:numPr>
          <w:ilvl w:val="0"/>
          <w:numId w:val="26"/>
        </w:numPr>
        <w:spacing w:after="0"/>
      </w:pPr>
      <w:r>
        <w:t xml:space="preserve">Write “let a = 1;;” in the terminal window and press enter </w:t>
      </w:r>
    </w:p>
    <w:p w14:paraId="30593FA6" w14:textId="77777777" w:rsidR="00D14C34" w:rsidRPr="008867F7" w:rsidRDefault="00D14C34" w:rsidP="0021014E">
      <w:pPr>
        <w:pStyle w:val="ListParagraph"/>
        <w:numPr>
          <w:ilvl w:val="0"/>
          <w:numId w:val="26"/>
        </w:numPr>
        <w:spacing w:after="0"/>
        <w:rPr>
          <w:i/>
        </w:rPr>
      </w:pPr>
      <w:r w:rsidRPr="008867F7">
        <w:rPr>
          <w:b/>
          <w:i/>
        </w:rPr>
        <w:t>Double check you see “val a : int = 1</w:t>
      </w:r>
      <w:r w:rsidR="0021014E" w:rsidRPr="008867F7">
        <w:rPr>
          <w:i/>
        </w:rPr>
        <w:t>”</w:t>
      </w:r>
    </w:p>
    <w:p w14:paraId="6AEBA1F0" w14:textId="77777777" w:rsidR="00540C3A" w:rsidRDefault="00540C3A" w:rsidP="00553897">
      <w:r>
        <w:br w:type="page"/>
      </w:r>
    </w:p>
    <w:p w14:paraId="6CB05DD6" w14:textId="77777777" w:rsidR="00E14F01" w:rsidRDefault="00B867E7">
      <w:pPr>
        <w:pStyle w:val="Heading1"/>
      </w:pPr>
      <w:bookmarkStart w:id="5" w:name="_Toc439596084"/>
      <w:r>
        <w:lastRenderedPageBreak/>
        <w:t>Module</w:t>
      </w:r>
      <w:r w:rsidR="00C4067E">
        <w:t xml:space="preserve"> 1</w:t>
      </w:r>
      <w:bookmarkEnd w:id="5"/>
    </w:p>
    <w:p w14:paraId="450CB914" w14:textId="77777777" w:rsidR="001F2544" w:rsidRDefault="001F2544" w:rsidP="001F2544">
      <w:pPr>
        <w:pStyle w:val="ListParagraph"/>
        <w:numPr>
          <w:ilvl w:val="0"/>
          <w:numId w:val="4"/>
        </w:numPr>
      </w:pPr>
      <w:r>
        <w:t>Bindings</w:t>
      </w:r>
    </w:p>
    <w:p w14:paraId="1425021E" w14:textId="77777777" w:rsidR="001F2544" w:rsidRDefault="00281A86" w:rsidP="001F2544">
      <w:pPr>
        <w:pStyle w:val="ListParagraph"/>
        <w:numPr>
          <w:ilvl w:val="0"/>
          <w:numId w:val="4"/>
        </w:numPr>
      </w:pP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ABF432C" wp14:editId="5680CD3E">
                <wp:simplePos x="0" y="0"/>
                <wp:positionH relativeFrom="margin">
                  <wp:align>right</wp:align>
                </wp:positionH>
                <wp:positionV relativeFrom="paragraph">
                  <wp:posOffset>101918</wp:posOffset>
                </wp:positionV>
                <wp:extent cx="4052570" cy="290195"/>
                <wp:effectExtent l="0" t="0" r="241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5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81417" w14:textId="77777777" w:rsidR="00BF58ED" w:rsidRDefault="00BF58ED" w:rsidP="00281A86">
                            <w:pPr>
                              <w:jc w:val="center"/>
                            </w:pPr>
                            <w:r>
                              <w:t>Do not copy and paste the code, you must type each exercise manually.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F432C" id="_x0000_s1028" type="#_x0000_t202" style="position:absolute;left:0;text-align:left;margin-left:267.9pt;margin-top:8.05pt;width:319.1pt;height:22.8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">
                <v:textbox>
                  <w:txbxContent>
                    <w:p w14:paraId="1EE81417" w14:textId="77777777" w:rsidR="00BF58ED" w:rsidRDefault="00BF58ED" w:rsidP="00281A86">
                      <w:pPr>
                        <w:jc w:val="center"/>
                      </w:pPr>
                      <w:r>
                        <w:t>Do not copy and paste the code, you must type each exercise manually.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2544">
        <w:t>Functions</w:t>
      </w:r>
    </w:p>
    <w:p w14:paraId="6ACF082C" w14:textId="77777777" w:rsidR="001F2544" w:rsidRDefault="001F2544" w:rsidP="001F2544">
      <w:pPr>
        <w:pStyle w:val="ListParagraph"/>
        <w:numPr>
          <w:ilvl w:val="0"/>
          <w:numId w:val="4"/>
        </w:numPr>
      </w:pPr>
      <w:r>
        <w:t>Tuples</w:t>
      </w:r>
    </w:p>
    <w:p w14:paraId="23796092" w14:textId="77777777" w:rsidR="001F2544" w:rsidRDefault="001F2544" w:rsidP="001F2544">
      <w:pPr>
        <w:pStyle w:val="ListParagraph"/>
        <w:numPr>
          <w:ilvl w:val="0"/>
          <w:numId w:val="4"/>
        </w:numPr>
      </w:pPr>
      <w:r>
        <w:t>Records</w:t>
      </w:r>
    </w:p>
    <w:p w14:paraId="027A79C4" w14:textId="77777777" w:rsidR="00DD7476" w:rsidRDefault="001E3842" w:rsidP="00C4067E">
      <w:r>
        <w:t>Duration</w:t>
      </w:r>
      <w:r w:rsidR="00DD7476">
        <w:t xml:space="preserve">: </w:t>
      </w:r>
      <w:r w:rsidR="00C46BF8">
        <w:t>15-25</w:t>
      </w:r>
      <w:r w:rsidR="00DD7476">
        <w:t xml:space="preserve"> minutes</w:t>
      </w:r>
    </w:p>
    <w:p w14:paraId="2F9DF493" w14:textId="77777777" w:rsidR="00EB2B0A" w:rsidRDefault="00EB2B0A" w:rsidP="005448BB">
      <w:pPr>
        <w:spacing w:after="0"/>
      </w:pPr>
    </w:p>
    <w:p w14:paraId="59BC70DD" w14:textId="77777777" w:rsidR="00FF5BD2" w:rsidRPr="00FF5BD2" w:rsidRDefault="00515071" w:rsidP="00FF5BD2">
      <w:pPr>
        <w:pStyle w:val="Heading2"/>
      </w:pPr>
      <w:r>
        <w:t>Step 1: Create a</w:t>
      </w:r>
      <w:r w:rsidR="00FF5BD2" w:rsidRPr="00FF5BD2">
        <w:t xml:space="preserve"> Customer</w:t>
      </w:r>
      <w:r w:rsidR="00C7703A">
        <w:t xml:space="preserve"> t</w:t>
      </w:r>
      <w:r>
        <w:t>ype</w:t>
      </w:r>
    </w:p>
    <w:p w14:paraId="2D42A760" w14:textId="77777777" w:rsidR="00FF5BD2" w:rsidRDefault="00FF5BD2" w:rsidP="005448BB">
      <w:pPr>
        <w:spacing w:after="0"/>
      </w:pPr>
    </w:p>
    <w:p w14:paraId="711BE696" w14:textId="77777777" w:rsidR="000159B7" w:rsidRDefault="000159B7" w:rsidP="000159B7">
      <w:pPr>
        <w:spacing w:after="0"/>
      </w:pPr>
      <w:r w:rsidRPr="00403D12">
        <w:rPr>
          <w:b/>
        </w:rPr>
        <w:t>1</w:t>
      </w:r>
      <w:r w:rsidR="00FF5BD2" w:rsidRPr="00403D12">
        <w:rPr>
          <w:b/>
        </w:rPr>
        <w:t>.1</w:t>
      </w:r>
      <w:r w:rsidRPr="00403D12">
        <w:rPr>
          <w:b/>
        </w:rPr>
        <w:t>.</w:t>
      </w:r>
      <w:r>
        <w:t xml:space="preserve"> Go to the Module1/Application, open Types.fs and create a record type called “Customer” with the following fields</w:t>
      </w:r>
      <w:r w:rsidR="00FF5BD2">
        <w:t>:</w:t>
      </w:r>
    </w:p>
    <w:p w14:paraId="566A0B17" w14:textId="77777777" w:rsidR="000159B7" w:rsidRDefault="00515071" w:rsidP="000159B7">
      <w:pPr>
        <w:pStyle w:val="ListParagraph"/>
        <w:numPr>
          <w:ilvl w:val="0"/>
          <w:numId w:val="15"/>
        </w:numPr>
        <w:spacing w:after="0"/>
      </w:pPr>
      <w:r>
        <w:t>Id: int</w:t>
      </w:r>
    </w:p>
    <w:p w14:paraId="3D386246" w14:textId="77777777" w:rsidR="000159B7" w:rsidRDefault="00515071" w:rsidP="000159B7">
      <w:pPr>
        <w:pStyle w:val="ListParagraph"/>
        <w:numPr>
          <w:ilvl w:val="0"/>
          <w:numId w:val="15"/>
        </w:numPr>
        <w:spacing w:after="0"/>
      </w:pPr>
      <w:r>
        <w:t>IsVip: bool</w:t>
      </w:r>
    </w:p>
    <w:p w14:paraId="371EE701" w14:textId="77777777" w:rsidR="000159B7" w:rsidRPr="00EE7E6E" w:rsidRDefault="00515071" w:rsidP="000159B7">
      <w:pPr>
        <w:pStyle w:val="ListParagraph"/>
        <w:numPr>
          <w:ilvl w:val="0"/>
          <w:numId w:val="15"/>
        </w:numPr>
        <w:spacing w:after="0"/>
      </w:pPr>
      <w:r>
        <w:t>Credit: decimal</w:t>
      </w:r>
    </w:p>
    <w:p w14:paraId="3790E775" w14:textId="77777777" w:rsidR="000159B7" w:rsidRDefault="000159B7"/>
    <w:bookmarkStart w:id="6" w:name="_MON_1470807015"/>
    <w:bookmarkEnd w:id="6"/>
    <w:p w14:paraId="4D0C4207" w14:textId="77777777" w:rsidR="00C4067E" w:rsidRPr="00EE7E6E" w:rsidRDefault="004E1E53" w:rsidP="00C4067E">
      <w:r>
        <w:rPr>
          <w:noProof/>
        </w:rPr>
        <w:object w:dxaOrig="9026" w:dyaOrig="1603" w14:anchorId="264EB0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53.75pt;height:1in;mso-width-percent:0;mso-height-percent:0;mso-width-percent:0;mso-height-percent:0" o:ole="" o:bordertopcolor="this" o:borderleftcolor="this" o:borderbottomcolor="this" o:borderrightcolor="this">
            <v:imagedata r:id="rId1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5" DrawAspect="Content" ObjectID="_1840126597" r:id="rId11"/>
        </w:object>
      </w:r>
    </w:p>
    <w:p w14:paraId="6A4DEE2B" w14:textId="77777777" w:rsidR="00540C3A" w:rsidRDefault="00540C3A" w:rsidP="005448BB">
      <w:pPr>
        <w:spacing w:after="0"/>
      </w:pPr>
    </w:p>
    <w:p w14:paraId="4AB6C97A" w14:textId="77777777" w:rsidR="00C4067E" w:rsidRDefault="00FF5BD2" w:rsidP="00403D12">
      <w:r w:rsidRPr="00403D12">
        <w:rPr>
          <w:b/>
        </w:rPr>
        <w:t>1.</w:t>
      </w:r>
      <w:r w:rsidR="000E2ECD" w:rsidRPr="00403D12">
        <w:rPr>
          <w:b/>
        </w:rPr>
        <w:t>2</w:t>
      </w:r>
      <w:r w:rsidR="00C4067E" w:rsidRPr="00403D12">
        <w:rPr>
          <w:b/>
        </w:rPr>
        <w:t>.</w:t>
      </w:r>
      <w:r w:rsidR="00C4067E">
        <w:t xml:space="preserve"> </w:t>
      </w:r>
      <w:r w:rsidR="00DA60FA">
        <w:t>Highlight</w:t>
      </w:r>
      <w:r w:rsidR="00FB3A4C">
        <w:t xml:space="preserve"> the </w:t>
      </w:r>
      <w:r w:rsidR="00EC6E9E">
        <w:t xml:space="preserve">entire </w:t>
      </w:r>
      <w:r w:rsidR="00FB3A4C">
        <w:t>customer type</w:t>
      </w:r>
      <w:r w:rsidR="00DA60FA">
        <w:t xml:space="preserve"> </w:t>
      </w:r>
      <w:r w:rsidR="00C4067E">
        <w:t xml:space="preserve">(do not </w:t>
      </w:r>
      <w:r w:rsidR="00EC6E9E">
        <w:t>include</w:t>
      </w:r>
      <w:r w:rsidR="00C4067E">
        <w:t xml:space="preserve"> the </w:t>
      </w:r>
      <w:r w:rsidR="00105680">
        <w:t>“</w:t>
      </w:r>
      <w:r w:rsidR="00C4067E">
        <w:t>module</w:t>
      </w:r>
      <w:r w:rsidR="00105680">
        <w:t xml:space="preserve"> Types”</w:t>
      </w:r>
      <w:r w:rsidR="00CB777C">
        <w:t xml:space="preserve"> line)</w:t>
      </w:r>
      <w:r w:rsidR="00EC6E9E">
        <w:t xml:space="preserve"> </w:t>
      </w:r>
      <w:r w:rsidR="00EC6E9E" w:rsidRPr="00EC6E9E">
        <w:t xml:space="preserve">and </w:t>
      </w:r>
      <w:r w:rsidR="00EC6E9E">
        <w:t>run</w:t>
      </w:r>
      <w:r w:rsidR="00EC6E9E" w:rsidRPr="00EC6E9E">
        <w:t xml:space="preserve"> View -&gt; Command</w:t>
      </w:r>
      <w:r w:rsidR="00EC6E9E">
        <w:t xml:space="preserve"> Palette -&gt; FSI: Send Selection</w:t>
      </w:r>
      <w:r w:rsidR="00CB777C">
        <w:t xml:space="preserve">. You </w:t>
      </w:r>
      <w:r w:rsidR="00C4067E">
        <w:t>s</w:t>
      </w:r>
      <w:r w:rsidR="00540C3A">
        <w:t>hould see the following output</w:t>
      </w:r>
      <w:r w:rsidR="00EC6E9E">
        <w:t xml:space="preserve"> in the terminal window (F# Interactive)</w:t>
      </w:r>
      <w:r w:rsidR="00540C3A">
        <w:t>:</w:t>
      </w: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C4067E" w14:paraId="70DBDD09" w14:textId="77777777" w:rsidTr="00C40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615C2FB3" w14:textId="77777777" w:rsidR="00C4067E" w:rsidRDefault="00C4067E" w:rsidP="00C4067E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50157BAF" wp14:editId="6336CABA">
                      <wp:extent cx="228600" cy="228600"/>
                      <wp:effectExtent l="0" t="0" r="0" b="0"/>
                      <wp:docPr id="3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7" name="Oval 4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Freeform 4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DF636B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">
                      <v:oval id="Oval 47" o:spid="_x0000_s1027" style="position:absolute;width:2286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PCsIA&#10;AADbAAAADwAAAGRycy9kb3ducmV2LnhtbESP3WoCMRCF74W+Q5iCdzWrFGtXo4hS6U0ttT7AsJlu&#10;tm4mIYnr+vZNQfDycH4+zmLV21Z0FGLjWMF4VIAgrpxuuFZw/H57moGICVlj65gUXCnCavkwWGCp&#10;3YW/qDukWuQRjiUqMCn5UspYGbIYR84TZ+/HBYspy1BLHfCSx20rJ0UxlRYbzgSDnjaGqtPhbDPE&#10;+G7rN7vmdWap/v28TsP+A5UaPvbrOYhEfbqHb+13reD5Bf6/5B8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OM8KwgAAANsAAAAPAAAAAAAAAAAAAAAAAJgCAABkcnMvZG93&#10;bnJldi54bWxQSwUGAAAAAAQABAD1AAAAhwMAAAAA&#10;" fillcolor="#92278f [3204]" stroked="f" strokeweight="0">
                        <v:stroke joinstyle="miter"/>
                        <o:lock v:ext="edit" aspectratio="t"/>
                      </v:oval>
                      <v:shape id="Freeform 48" o:spid="_x0000_s1028" style="position:absolute;left:98639;top:50800;width:31322;height:127000;visibility:visible;mso-wrap-style:square;v-text-anchor:middle" coordsize="31322,12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e8xsEA&#10;AADbAAAADwAAAGRycy9kb3ducmV2LnhtbERPz2vCMBS+D/Y/hCfsNlM3kVmNMgaDngZah9dn89oU&#10;m5eSxNrtrzcHwePH93u9HW0nBvKhdaxgNs1AEFdOt9woOJTfrx8gQkTW2DkmBX8UYLt5flpjrt2V&#10;dzTsYyNSCIccFZgY+1zKUBmyGKauJ05c7bzFmKBvpPZ4TeG2k29ZtpAWW04NBnv6MlSd9xer4Pj/&#10;Ww4XX5qf2hfFfHk6Lnz9rtTLZPxcgYg0xof47i60gnkam76kHyA3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HvMbBAAAA2wAAAA8AAAAAAAAAAAAAAAAAmAIAAGRycy9kb3du&#10;cmV2LnhtbFBLBQYAAAAABAAEAPUAAACGAw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289ED2D3" w14:textId="77777777" w:rsidR="00C4067E" w:rsidRPr="00C4067E" w:rsidRDefault="00C4067E" w:rsidP="00C4067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C4067E">
              <w:rPr>
                <w:rFonts w:ascii="Consolas" w:hAnsi="Consolas" w:cs="Consolas"/>
                <w:i w:val="0"/>
                <w:sz w:val="18"/>
                <w:szCs w:val="18"/>
              </w:rPr>
              <w:t>type Customer =</w:t>
            </w:r>
          </w:p>
          <w:p w14:paraId="700AB899" w14:textId="77777777" w:rsidR="00C4067E" w:rsidRPr="00C4067E" w:rsidRDefault="00C4067E" w:rsidP="00C4067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C4067E">
              <w:rPr>
                <w:rFonts w:ascii="Consolas" w:hAnsi="Consolas" w:cs="Consolas"/>
                <w:i w:val="0"/>
                <w:sz w:val="18"/>
                <w:szCs w:val="18"/>
              </w:rPr>
              <w:t xml:space="preserve">  {Id: int;</w:t>
            </w:r>
          </w:p>
          <w:p w14:paraId="6658BE84" w14:textId="77777777" w:rsidR="00C4067E" w:rsidRPr="00C4067E" w:rsidRDefault="00C4067E" w:rsidP="00C4067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C4067E">
              <w:rPr>
                <w:rFonts w:ascii="Consolas" w:hAnsi="Consolas" w:cs="Consolas"/>
                <w:i w:val="0"/>
                <w:sz w:val="18"/>
                <w:szCs w:val="18"/>
              </w:rPr>
              <w:t xml:space="preserve">   IsVip: bool;</w:t>
            </w:r>
          </w:p>
          <w:p w14:paraId="7591AE62" w14:textId="77777777" w:rsidR="00C4067E" w:rsidRDefault="00C4067E" w:rsidP="001A1F68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067E">
              <w:rPr>
                <w:rFonts w:ascii="Consolas" w:hAnsi="Consolas" w:cs="Consolas"/>
                <w:i w:val="0"/>
                <w:sz w:val="18"/>
                <w:szCs w:val="18"/>
              </w:rPr>
              <w:t xml:space="preserve">   </w:t>
            </w:r>
            <w:r w:rsidR="00540C3A">
              <w:rPr>
                <w:rFonts w:ascii="Consolas" w:hAnsi="Consolas" w:cs="Consolas"/>
                <w:i w:val="0"/>
                <w:sz w:val="18"/>
                <w:szCs w:val="18"/>
              </w:rPr>
              <w:t>Credit</w:t>
            </w:r>
            <w:r w:rsidRPr="00C4067E">
              <w:rPr>
                <w:rFonts w:ascii="Consolas" w:hAnsi="Consolas" w:cs="Consolas"/>
                <w:i w:val="0"/>
                <w:sz w:val="18"/>
                <w:szCs w:val="18"/>
              </w:rPr>
              <w:t xml:space="preserve">: </w:t>
            </w:r>
            <w:r w:rsidR="001A1F68">
              <w:rPr>
                <w:rFonts w:ascii="Consolas" w:hAnsi="Consolas" w:cs="Consolas"/>
                <w:i w:val="0"/>
                <w:sz w:val="18"/>
                <w:szCs w:val="18"/>
              </w:rPr>
              <w:t>decimal</w:t>
            </w:r>
            <w:r w:rsidRPr="00C4067E">
              <w:rPr>
                <w:rFonts w:ascii="Consolas" w:hAnsi="Consolas" w:cs="Consolas"/>
                <w:i w:val="0"/>
                <w:sz w:val="18"/>
                <w:szCs w:val="18"/>
              </w:rPr>
              <w:t>;}</w:t>
            </w:r>
          </w:p>
        </w:tc>
      </w:tr>
    </w:tbl>
    <w:p w14:paraId="3DBB90CA" w14:textId="77777777" w:rsidR="00C4067E" w:rsidRDefault="00C4067E" w:rsidP="00C4067E"/>
    <w:p w14:paraId="5FAE6C39" w14:textId="77777777" w:rsidR="00FF5BD2" w:rsidRDefault="00FF5BD2" w:rsidP="005448BB">
      <w:pPr>
        <w:spacing w:after="0"/>
      </w:pPr>
      <w:r w:rsidRPr="00403D12">
        <w:rPr>
          <w:b/>
        </w:rPr>
        <w:t>1.</w:t>
      </w:r>
      <w:r w:rsidR="000E2ECD" w:rsidRPr="00403D12">
        <w:rPr>
          <w:b/>
        </w:rPr>
        <w:t>3.</w:t>
      </w:r>
      <w:r w:rsidR="00C4067E">
        <w:t xml:space="preserve"> </w:t>
      </w:r>
      <w:r w:rsidR="00F02768">
        <w:t xml:space="preserve">Open </w:t>
      </w:r>
      <w:r w:rsidR="00B3273E">
        <w:t>Module1/Application/</w:t>
      </w:r>
      <w:r w:rsidR="00300248">
        <w:t>Try.fsx,</w:t>
      </w:r>
      <w:r>
        <w:t xml:space="preserve"> create a new C</w:t>
      </w:r>
      <w:r w:rsidR="00F02768">
        <w:t xml:space="preserve">ustomer </w:t>
      </w:r>
      <w:r>
        <w:t>called customer</w:t>
      </w:r>
      <w:r w:rsidR="004C1539">
        <w:t xml:space="preserve">, and </w:t>
      </w:r>
      <w:r w:rsidR="00EC6E9E">
        <w:t>send</w:t>
      </w:r>
      <w:r w:rsidR="00300248">
        <w:t xml:space="preserve"> it in</w:t>
      </w:r>
      <w:r w:rsidR="00DE3F0C">
        <w:t xml:space="preserve"> the F# I</w:t>
      </w:r>
      <w:r w:rsidR="001F2A9E">
        <w:t>nteractive</w:t>
      </w:r>
      <w:r w:rsidR="00EC6E9E">
        <w:t xml:space="preserve"> (</w:t>
      </w:r>
      <w:r w:rsidR="00EC6E9E" w:rsidRPr="00EC6E9E">
        <w:t>View -&gt; Command</w:t>
      </w:r>
      <w:r w:rsidR="00EC6E9E">
        <w:t xml:space="preserve"> Palette -&gt; FSI: Send Selection)</w:t>
      </w:r>
      <w:r w:rsidR="00F02768">
        <w:t>.</w:t>
      </w:r>
      <w:r>
        <w:t xml:space="preserve"> Use the following values:</w:t>
      </w:r>
    </w:p>
    <w:p w14:paraId="417AB48D" w14:textId="77777777" w:rsidR="00FF5BD2" w:rsidRDefault="00FF5BD2" w:rsidP="00FF5BD2">
      <w:pPr>
        <w:pStyle w:val="ListParagraph"/>
        <w:numPr>
          <w:ilvl w:val="0"/>
          <w:numId w:val="16"/>
        </w:numPr>
        <w:spacing w:after="0"/>
      </w:pPr>
      <w:r>
        <w:t>Id = 1</w:t>
      </w:r>
    </w:p>
    <w:p w14:paraId="1B6D6A01" w14:textId="77777777" w:rsidR="00FF5BD2" w:rsidRDefault="00FF5BD2" w:rsidP="00FF5BD2">
      <w:pPr>
        <w:pStyle w:val="ListParagraph"/>
        <w:numPr>
          <w:ilvl w:val="0"/>
          <w:numId w:val="16"/>
        </w:numPr>
        <w:spacing w:after="0"/>
      </w:pPr>
      <w:r>
        <w:t>IsVip = false</w:t>
      </w:r>
    </w:p>
    <w:p w14:paraId="4F88679A" w14:textId="77777777" w:rsidR="00FF5BD2" w:rsidRDefault="00FF5BD2" w:rsidP="00FF5BD2">
      <w:pPr>
        <w:pStyle w:val="ListParagraph"/>
        <w:numPr>
          <w:ilvl w:val="0"/>
          <w:numId w:val="16"/>
        </w:numPr>
        <w:spacing w:after="0"/>
      </w:pPr>
      <w:r>
        <w:t>Credit = 10M</w:t>
      </w:r>
    </w:p>
    <w:p w14:paraId="3EFB6479" w14:textId="77777777" w:rsidR="00FF5BD2" w:rsidRDefault="00FF5BD2" w:rsidP="005448BB">
      <w:pPr>
        <w:spacing w:after="0"/>
      </w:pPr>
    </w:p>
    <w:bookmarkStart w:id="7" w:name="_MON_1513529511"/>
    <w:bookmarkEnd w:id="7"/>
    <w:p w14:paraId="4D4A5484" w14:textId="77777777" w:rsidR="00F02768" w:rsidRDefault="004E1E53" w:rsidP="005448BB">
      <w:pPr>
        <w:spacing w:after="0"/>
      </w:pPr>
      <w:r>
        <w:rPr>
          <w:noProof/>
        </w:rPr>
        <w:object w:dxaOrig="9026" w:dyaOrig="714" w14:anchorId="480C3FD3">
          <v:shape id="_x0000_i1026" type="#_x0000_t75" alt="" style="width:453.75pt;height:28.5pt;mso-width-percent:0;mso-height-percent:0;mso-width-percent:0;mso-height-percent:0" o:ole="" o:bordertopcolor="this" o:borderleftcolor="this" o:borderbottomcolor="this" o:borderrightcolor="this">
            <v:imagedata r:id="rId1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6" DrawAspect="Content" ObjectID="_1840126598" r:id="rId13"/>
        </w:object>
      </w:r>
    </w:p>
    <w:p w14:paraId="37992EA2" w14:textId="77777777" w:rsidR="001F2A9E" w:rsidRDefault="001F2A9E"/>
    <w:p w14:paraId="0A9EDF29" w14:textId="77777777" w:rsidR="00FF5BD2" w:rsidRDefault="001F2A9E">
      <w:r>
        <w:t xml:space="preserve">Note that you only need to </w:t>
      </w:r>
      <w:r w:rsidR="00146B0B">
        <w:t>send that line to</w:t>
      </w:r>
      <w:r>
        <w:t xml:space="preserve"> the F# interactive, ignore the rest of the content of the file.</w:t>
      </w:r>
      <w:r w:rsidR="00FF5BD2">
        <w:br w:type="page"/>
      </w:r>
    </w:p>
    <w:p w14:paraId="0BE3E75D" w14:textId="77777777" w:rsidR="006B1D1F" w:rsidRDefault="006B1D1F" w:rsidP="00C4067E"/>
    <w:p w14:paraId="412F887E" w14:textId="77777777" w:rsidR="00C4067E" w:rsidRDefault="00C4067E" w:rsidP="00403D12">
      <w:r>
        <w:t>This should be the result:</w:t>
      </w: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540C3A" w14:paraId="10A3BD3D" w14:textId="77777777" w:rsidTr="003C5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57941BF8" w14:textId="77777777" w:rsidR="00540C3A" w:rsidRDefault="00540C3A" w:rsidP="003C5902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31969E2E" wp14:editId="7A3F0F31">
                      <wp:extent cx="228600" cy="228600"/>
                      <wp:effectExtent l="0" t="0" r="0" b="0"/>
                      <wp:docPr id="108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15" name="Oval 11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Freeform 116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83A2FE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">
                      <v:oval id="Oval 115" o:spid="_x0000_s1027" style="position:absolute;width:2286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3SXcMA&#10;AADcAAAADwAAAGRycy9kb3ducmV2LnhtbESP0WoCMRBF3wv+QxihbzVroWJXo4hS6UstVT9g2Iyb&#10;1c0kJHFd/74pCH2b4d6558582dtWdBRi41jBeFSAIK6cbrhWcDx8vExBxISssXVMCu4UYbkYPM2x&#10;1O7GP9TtUy1yCMcSFZiUfCllrAxZjCPnibN2csFiymuopQ54y+G2la9FMZEWG84Eg57WhqrL/moz&#10;xPhu49fb5n1qqT5/3ydh94VKPQ/71QxEoj79mx/XnzrXH7/B3zN5Ar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3SXcMAAADcAAAADwAAAAAAAAAAAAAAAACYAgAAZHJzL2Rv&#10;d25yZXYueG1sUEsFBgAAAAAEAAQA9QAAAIgDAAAAAA==&#10;" fillcolor="#92278f [3204]" stroked="f" strokeweight="0">
                        <v:stroke joinstyle="miter"/>
                        <o:lock v:ext="edit" aspectratio="t"/>
                      </v:oval>
                      <v:shape id="Freeform 116" o:spid="_x0000_s1028" style="position:absolute;left:98639;top:50800;width:31322;height:127000;visibility:visible;mso-wrap-style:square;v-text-anchor:middle" coordsize="31322,12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Mho8MA&#10;AADcAAAADwAAAGRycy9kb3ducmV2LnhtbERP30vDMBB+F/wfwgm+uXQ6itZlQwShTwPXjb2ezbUp&#10;NpeSZF3dX28Gg73dx/fzluvJ9mIkHzrHCuazDARx7XTHrYJd9fX0CiJEZI29Y1LwRwHWq/u7JRba&#10;nfibxm1sRQrhUKACE+NQSBlqQxbDzA3EiWuctxgT9K3UHk8p3PbyOctyabHj1GBwoE9D9e/2aBUc&#10;zvtqPPrKbBpflou3n0PumxelHh+mj3cQkaZ4E1/dpU7z5zlcnkkX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Mho8MAAADcAAAADwAAAAAAAAAAAAAAAACYAgAAZHJzL2Rv&#10;d25yZXYueG1sUEsFBgAAAAAEAAQA9QAAAIgD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6801DCE5" w14:textId="77777777" w:rsidR="00540C3A" w:rsidRPr="00540C3A" w:rsidRDefault="001C1B18" w:rsidP="00540C3A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>
              <w:rPr>
                <w:rFonts w:ascii="Consolas" w:hAnsi="Consolas" w:cs="Consolas"/>
                <w:i w:val="0"/>
                <w:sz w:val="18"/>
                <w:szCs w:val="18"/>
              </w:rPr>
              <w:t>val customer</w:t>
            </w:r>
            <w:r w:rsidR="00540C3A" w:rsidRPr="00540C3A">
              <w:rPr>
                <w:rFonts w:ascii="Consolas" w:hAnsi="Consolas" w:cs="Consolas"/>
                <w:i w:val="0"/>
                <w:sz w:val="18"/>
                <w:szCs w:val="18"/>
              </w:rPr>
              <w:t xml:space="preserve"> : Customer = {Id = 1;</w:t>
            </w:r>
          </w:p>
          <w:p w14:paraId="2A843B4C" w14:textId="77777777" w:rsidR="00540C3A" w:rsidRPr="00540C3A" w:rsidRDefault="001C1B18" w:rsidP="00540C3A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</w:t>
            </w:r>
            <w:r w:rsidR="00540C3A" w:rsidRPr="00540C3A">
              <w:rPr>
                <w:rFonts w:ascii="Consolas" w:hAnsi="Consolas" w:cs="Consolas"/>
                <w:i w:val="0"/>
                <w:sz w:val="18"/>
                <w:szCs w:val="18"/>
              </w:rPr>
              <w:t>IsVip = false;</w:t>
            </w:r>
          </w:p>
          <w:p w14:paraId="2DE3A0FC" w14:textId="77777777" w:rsidR="00540C3A" w:rsidRPr="00540C3A" w:rsidRDefault="00540C3A" w:rsidP="001C1B18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540C3A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</w:t>
            </w:r>
            <w:r>
              <w:rPr>
                <w:rFonts w:ascii="Consolas" w:hAnsi="Consolas" w:cs="Consolas"/>
                <w:i w:val="0"/>
                <w:sz w:val="18"/>
                <w:szCs w:val="18"/>
              </w:rPr>
              <w:t>Credit</w:t>
            </w:r>
            <w:r w:rsidRPr="00540C3A">
              <w:rPr>
                <w:rFonts w:ascii="Consolas" w:hAnsi="Consolas" w:cs="Consolas"/>
                <w:i w:val="0"/>
                <w:sz w:val="18"/>
                <w:szCs w:val="18"/>
              </w:rPr>
              <w:t xml:space="preserve"> = </w:t>
            </w:r>
            <w:r w:rsidR="005763CF">
              <w:rPr>
                <w:rFonts w:ascii="Consolas" w:hAnsi="Consolas" w:cs="Consolas"/>
                <w:i w:val="0"/>
                <w:sz w:val="18"/>
                <w:szCs w:val="18"/>
              </w:rPr>
              <w:t>10M</w:t>
            </w:r>
            <w:r w:rsidRPr="00540C3A">
              <w:rPr>
                <w:rFonts w:ascii="Consolas" w:hAnsi="Consolas" w:cs="Consolas"/>
                <w:i w:val="0"/>
                <w:sz w:val="18"/>
                <w:szCs w:val="18"/>
              </w:rPr>
              <w:t>;}</w:t>
            </w:r>
          </w:p>
        </w:tc>
      </w:tr>
    </w:tbl>
    <w:p w14:paraId="749F90E4" w14:textId="77777777" w:rsidR="00540C3A" w:rsidRDefault="00540C3A" w:rsidP="00C4067E"/>
    <w:p w14:paraId="288682D3" w14:textId="77777777" w:rsidR="003C1CB9" w:rsidRDefault="00FF5BD2" w:rsidP="005448BB">
      <w:pPr>
        <w:spacing w:after="0"/>
      </w:pPr>
      <w:r w:rsidRPr="00403D12">
        <w:rPr>
          <w:b/>
        </w:rPr>
        <w:t>1.</w:t>
      </w:r>
      <w:r w:rsidR="001C1B18">
        <w:rPr>
          <w:b/>
        </w:rPr>
        <w:t>4</w:t>
      </w:r>
      <w:r w:rsidR="003C1CB9" w:rsidRPr="00403D12">
        <w:rPr>
          <w:b/>
        </w:rPr>
        <w:t>.</w:t>
      </w:r>
      <w:r w:rsidR="003C1CB9">
        <w:t xml:space="preserve"> </w:t>
      </w:r>
      <w:r w:rsidR="00D673E4">
        <w:t>Open Module1/Tests/Tests.fs, u</w:t>
      </w:r>
      <w:r w:rsidR="003C1CB9">
        <w:t>ncomment</w:t>
      </w:r>
      <w:r w:rsidR="009A7A15">
        <w:t xml:space="preserve"> </w:t>
      </w:r>
      <w:r w:rsidR="003C1CB9">
        <w:t>the test 1-1</w:t>
      </w:r>
      <w:r w:rsidR="00146B0B">
        <w:t xml:space="preserve"> by selecting the lines 8 to 12 and running </w:t>
      </w:r>
      <w:r w:rsidR="00146B0B" w:rsidRPr="00EC6E9E">
        <w:t>View -&gt; Command</w:t>
      </w:r>
      <w:r w:rsidR="00146B0B">
        <w:t xml:space="preserve"> Palette -&gt; Remove Line Comment. S</w:t>
      </w:r>
      <w:r w:rsidR="00D673E4">
        <w:t xml:space="preserve">ave all </w:t>
      </w:r>
      <w:r w:rsidR="000A4F58">
        <w:t>the files</w:t>
      </w:r>
      <w:r w:rsidR="00146B0B">
        <w:t xml:space="preserve"> (File -&gt; Save All)</w:t>
      </w:r>
      <w:r w:rsidR="000A4F58">
        <w:t>, go to the Terminal</w:t>
      </w:r>
      <w:r w:rsidR="00D30527">
        <w:t>, select the command terminal</w:t>
      </w:r>
      <w:r w:rsidR="00146B0B">
        <w:t xml:space="preserve"> (bash, cmd or powershell)</w:t>
      </w:r>
      <w:r w:rsidR="00D673E4">
        <w:t xml:space="preserve"> </w:t>
      </w:r>
      <w:r w:rsidR="000A4F58">
        <w:t xml:space="preserve">and </w:t>
      </w:r>
      <w:r w:rsidR="004F5DC1">
        <w:t xml:space="preserve">run </w:t>
      </w:r>
      <w:r w:rsidR="008867F7">
        <w:t>“dotnet test Module1/Tests”.</w:t>
      </w:r>
    </w:p>
    <w:p w14:paraId="4B55A634" w14:textId="77777777" w:rsidR="00E91592" w:rsidRDefault="00E91592" w:rsidP="005448BB">
      <w:pPr>
        <w:spacing w:after="0"/>
      </w:pPr>
    </w:p>
    <w:p w14:paraId="2FD5F2A8" w14:textId="77777777" w:rsidR="00FF5BD2" w:rsidRDefault="00FF5BD2" w:rsidP="00515071">
      <w:pPr>
        <w:pStyle w:val="Heading2"/>
      </w:pPr>
      <w:r>
        <w:t xml:space="preserve">Step 2: </w:t>
      </w:r>
      <w:r w:rsidR="00C7703A">
        <w:t>Create a tryPromoteToVip f</w:t>
      </w:r>
      <w:r w:rsidR="00515071">
        <w:t>unction</w:t>
      </w:r>
    </w:p>
    <w:p w14:paraId="3DCAE1BC" w14:textId="77777777" w:rsidR="003C1CB9" w:rsidRDefault="003C1CB9" w:rsidP="005448BB">
      <w:pPr>
        <w:spacing w:after="0"/>
      </w:pPr>
    </w:p>
    <w:p w14:paraId="2B42C6CF" w14:textId="77777777" w:rsidR="00515071" w:rsidRDefault="00AC31E5" w:rsidP="005448BB">
      <w:pPr>
        <w:spacing w:after="0"/>
      </w:pPr>
      <w:r w:rsidRPr="00403D12">
        <w:rPr>
          <w:b/>
        </w:rPr>
        <w:t>2.1</w:t>
      </w:r>
      <w:r w:rsidR="00C4067E" w:rsidRPr="00403D12">
        <w:rPr>
          <w:b/>
        </w:rPr>
        <w:t>.</w:t>
      </w:r>
      <w:r w:rsidR="00C4067E">
        <w:t xml:space="preserve"> Open the</w:t>
      </w:r>
      <w:r w:rsidR="006063E1">
        <w:t xml:space="preserve"> file</w:t>
      </w:r>
      <w:r w:rsidR="00C4067E">
        <w:t xml:space="preserve"> </w:t>
      </w:r>
      <w:r w:rsidR="00B3273E">
        <w:t>Module1/Application/</w:t>
      </w:r>
      <w:r w:rsidR="00D51A72">
        <w:t>Functions.fs</w:t>
      </w:r>
      <w:r w:rsidR="00C4067E">
        <w:t xml:space="preserve"> </w:t>
      </w:r>
      <w:r w:rsidR="006063E1">
        <w:t xml:space="preserve">and </w:t>
      </w:r>
      <w:r w:rsidR="00C4067E">
        <w:t>add a fu</w:t>
      </w:r>
      <w:r w:rsidR="00515071">
        <w:t>nctio</w:t>
      </w:r>
      <w:r w:rsidR="00C7703A">
        <w:t>n called “tryPromoteToVip” that</w:t>
      </w:r>
    </w:p>
    <w:p w14:paraId="3BD1C10D" w14:textId="77777777" w:rsidR="00C4067E" w:rsidRDefault="00515071" w:rsidP="00AC31E5">
      <w:pPr>
        <w:pStyle w:val="ListParagraph"/>
        <w:numPr>
          <w:ilvl w:val="0"/>
          <w:numId w:val="18"/>
        </w:numPr>
        <w:spacing w:after="0"/>
      </w:pPr>
      <w:r>
        <w:t>Receives</w:t>
      </w:r>
      <w:r w:rsidR="00564EE5">
        <w:t xml:space="preserve"> a tuple with</w:t>
      </w:r>
      <w:r>
        <w:t xml:space="preserve"> the customer and his/her </w:t>
      </w:r>
      <w:r w:rsidR="00C643A5">
        <w:t>purchases</w:t>
      </w:r>
      <w:r w:rsidR="00AC31E5">
        <w:t>:</w:t>
      </w:r>
      <w:r>
        <w:t xml:space="preserve"> </w:t>
      </w:r>
      <w:r w:rsidR="00AC31E5" w:rsidRPr="00AC31E5">
        <w:t xml:space="preserve">(customer, </w:t>
      </w:r>
      <w:r w:rsidR="00C643A5">
        <w:t>purchases</w:t>
      </w:r>
      <w:r w:rsidR="00AC31E5" w:rsidRPr="00AC31E5">
        <w:t>)</w:t>
      </w:r>
    </w:p>
    <w:p w14:paraId="78E7DEFE" w14:textId="77777777" w:rsidR="00AC31E5" w:rsidRDefault="00AC31E5" w:rsidP="00AC31E5">
      <w:pPr>
        <w:pStyle w:val="ListParagraph"/>
        <w:numPr>
          <w:ilvl w:val="0"/>
          <w:numId w:val="18"/>
        </w:numPr>
        <w:spacing w:after="0"/>
      </w:pPr>
      <w:r>
        <w:t xml:space="preserve">Returns the customer with Vip = true only if the </w:t>
      </w:r>
      <w:r w:rsidR="00C643A5">
        <w:t>purchases</w:t>
      </w:r>
      <w:r>
        <w:t xml:space="preserve"> are </w:t>
      </w:r>
      <w:r w:rsidR="00C955B2">
        <w:t>greater</w:t>
      </w:r>
      <w:r>
        <w:t xml:space="preserve"> than 100M</w:t>
      </w:r>
    </w:p>
    <w:p w14:paraId="7262BD37" w14:textId="77777777" w:rsidR="00515071" w:rsidRDefault="00515071" w:rsidP="005448BB">
      <w:pPr>
        <w:spacing w:after="0"/>
      </w:pPr>
    </w:p>
    <w:bookmarkStart w:id="8" w:name="_MON_1470845213"/>
    <w:bookmarkEnd w:id="8"/>
    <w:p w14:paraId="5101EC6D" w14:textId="77777777" w:rsidR="00C4067E" w:rsidRDefault="004E1E53" w:rsidP="00C4067E">
      <w:r>
        <w:rPr>
          <w:noProof/>
        </w:rPr>
        <w:object w:dxaOrig="9026" w:dyaOrig="1381" w14:anchorId="6036CBC0">
          <v:shape id="_x0000_i1027" type="#_x0000_t75" alt="" style="width:453.75pt;height:1in;mso-width-percent:0;mso-height-percent:0;mso-width-percent:0;mso-height-percent:0" o:ole="" o:bordertopcolor="this" o:borderleftcolor="this" o:borderbottomcolor="this" o:borderrightcolor="this">
            <v:imagedata r:id="rId1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7" DrawAspect="Content" ObjectID="_1840126599" r:id="rId15"/>
        </w:object>
      </w:r>
    </w:p>
    <w:p w14:paraId="51D7FEC4" w14:textId="77777777" w:rsidR="007C3484" w:rsidRDefault="007C3484" w:rsidP="005448BB">
      <w:pPr>
        <w:spacing w:after="0"/>
      </w:pPr>
    </w:p>
    <w:p w14:paraId="665597FE" w14:textId="77777777" w:rsidR="00C4067E" w:rsidRDefault="00403D12" w:rsidP="00AC31E5">
      <w:r>
        <w:rPr>
          <w:b/>
        </w:rPr>
        <w:t>2.2</w:t>
      </w:r>
      <w:r w:rsidR="00C4067E" w:rsidRPr="00403D12">
        <w:rPr>
          <w:b/>
        </w:rPr>
        <w:t>.</w:t>
      </w:r>
      <w:r w:rsidR="00C4067E">
        <w:t xml:space="preserve"> </w:t>
      </w:r>
      <w:r w:rsidR="006063E1">
        <w:t>Highlight the function</w:t>
      </w:r>
      <w:r w:rsidR="004907B4">
        <w:t xml:space="preserve"> (without including “module Functions” and “open Types”</w:t>
      </w:r>
      <w:r w:rsidR="0070253D">
        <w:t xml:space="preserve"> lines</w:t>
      </w:r>
      <w:r w:rsidR="004907B4">
        <w:t>)</w:t>
      </w:r>
      <w:r w:rsidR="005020FC">
        <w:t xml:space="preserve"> and</w:t>
      </w:r>
      <w:r w:rsidR="006063E1">
        <w:t xml:space="preserve"> </w:t>
      </w:r>
      <w:r w:rsidR="004F5DC1">
        <w:t>send to</w:t>
      </w:r>
      <w:r w:rsidR="005020FC">
        <w:t xml:space="preserve"> the F# Interactive. You should see this output:</w:t>
      </w: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6063E1" w14:paraId="256EA27D" w14:textId="77777777" w:rsidTr="003C5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7CB4CF99" w14:textId="77777777" w:rsidR="006063E1" w:rsidRDefault="006063E1" w:rsidP="003C5902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1E3BB070" wp14:editId="72EC8689">
                      <wp:extent cx="228600" cy="228600"/>
                      <wp:effectExtent l="0" t="0" r="0" b="0"/>
                      <wp:docPr id="123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4" name="Oval 124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Freeform 125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3830DF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">
                      <v:oval id="Oval 124" o:spid="_x0000_s1027" style="position:absolute;width:2286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29e8QA&#10;AADcAAAADwAAAGRycy9kb3ducmV2LnhtbESP0WoCMRBF3wX/IYzQN80qRexqFLG09MVKt/2AYTNu&#10;tt1MQpKu6983QsG3Ge6de+5sdoPtRE8hto4VzGcFCOLa6ZYbBV+fL9MViJiQNXaOScGVIuy249EG&#10;S+0u/EF9lRqRQziWqMCk5EspY23IYpw5T5y1swsWU15DI3XASw63nVwUxVJabDkTDHo6GKp/ql+b&#10;Icb3z/7w2j6tLDXfp+syvB9RqYfJsF+DSDSku/n/+k3n+otHuD2TJ5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dvXvEAAAA3AAAAA8AAAAAAAAAAAAAAAAAmAIAAGRycy9k&#10;b3ducmV2LnhtbFBLBQYAAAAABAAEAPUAAACJAwAAAAA=&#10;" fillcolor="#92278f [3204]" stroked="f" strokeweight="0">
                        <v:stroke joinstyle="miter"/>
                        <o:lock v:ext="edit" aspectratio="t"/>
                      </v:oval>
                      <v:shape id="Freeform 125" o:spid="_x0000_s1028" style="position:absolute;left:98639;top:50800;width:31322;height:127000;visibility:visible;mso-wrap-style:square;v-text-anchor:middle" coordsize="31322,12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11acMA&#10;AADcAAAADwAAAGRycy9kb3ducmV2LnhtbERP32vCMBB+F/Y/hBv4puncJltnFBEGfRpoN3y9Ndem&#10;rLmUJNa6v34RBr7dx/fzVpvRdmIgH1rHCh7mGQjiyumWGwWf5fvsBUSIyBo7x6TgQgE267vJCnPt&#10;zryn4RAbkUI45KjAxNjnUobKkMUwdz1x4mrnLcYEfSO1x3MKt51cZNlSWmw5NRjsaWeo+jmcrILj&#10;71c5nHxpPmpfFE+v38elrx+Vmt6P2zcQkcZ4E/+7C53mL57h+ky6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F11acMAAADcAAAADwAAAAAAAAAAAAAAAACYAgAAZHJzL2Rv&#10;d25yZXYueG1sUEsFBgAAAAAEAAQA9QAAAIgDAAAAAA=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3F8D291A" w14:textId="77777777" w:rsidR="006063E1" w:rsidRDefault="005020FC" w:rsidP="00C643A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20FC">
              <w:rPr>
                <w:rFonts w:ascii="Consolas" w:hAnsi="Consolas" w:cs="Consolas"/>
                <w:i w:val="0"/>
                <w:sz w:val="18"/>
                <w:szCs w:val="18"/>
              </w:rPr>
              <w:t>val tryPromoteToVip :</w:t>
            </w:r>
            <w:r w:rsidR="00CB0141">
              <w:rPr>
                <w:rFonts w:ascii="Consolas" w:hAnsi="Consolas" w:cs="Consolas"/>
                <w:i w:val="0"/>
                <w:sz w:val="18"/>
                <w:szCs w:val="18"/>
              </w:rPr>
              <w:t xml:space="preserve"> </w:t>
            </w:r>
            <w:r w:rsidRPr="005020FC">
              <w:rPr>
                <w:rFonts w:ascii="Consolas" w:hAnsi="Consolas" w:cs="Consolas"/>
                <w:i w:val="0"/>
                <w:sz w:val="18"/>
                <w:szCs w:val="18"/>
              </w:rPr>
              <w:t>Customer *</w:t>
            </w:r>
            <w:r w:rsidR="00CB0141">
              <w:rPr>
                <w:rFonts w:ascii="Consolas" w:hAnsi="Consolas" w:cs="Consolas"/>
                <w:i w:val="0"/>
                <w:sz w:val="18"/>
                <w:szCs w:val="18"/>
              </w:rPr>
              <w:t xml:space="preserve"> </w:t>
            </w:r>
            <w:r w:rsidRPr="005020FC">
              <w:rPr>
                <w:rFonts w:ascii="Consolas" w:hAnsi="Consolas" w:cs="Consolas"/>
                <w:i w:val="0"/>
                <w:sz w:val="18"/>
                <w:szCs w:val="18"/>
              </w:rPr>
              <w:t>decimal -&gt; Customer</w:t>
            </w:r>
          </w:p>
        </w:tc>
      </w:tr>
    </w:tbl>
    <w:p w14:paraId="205C594C" w14:textId="77777777" w:rsidR="006063E1" w:rsidRDefault="006063E1" w:rsidP="005448BB">
      <w:pPr>
        <w:spacing w:after="0"/>
      </w:pPr>
    </w:p>
    <w:p w14:paraId="11DA81D1" w14:textId="77777777" w:rsidR="001C1B18" w:rsidRDefault="001C1B18" w:rsidP="005448BB">
      <w:pPr>
        <w:spacing w:after="0"/>
      </w:pPr>
      <w:r>
        <w:t xml:space="preserve">Note that the function receives </w:t>
      </w:r>
      <w:r w:rsidR="004A12DA">
        <w:t>a single</w:t>
      </w:r>
      <w:r w:rsidR="00D246F8">
        <w:t xml:space="preserve"> tuple</w:t>
      </w:r>
      <w:r w:rsidR="002354FD">
        <w:t xml:space="preserve"> parameter</w:t>
      </w:r>
      <w:r>
        <w:t xml:space="preserve"> </w:t>
      </w:r>
      <w:r w:rsidR="002354FD">
        <w:t xml:space="preserve">containing </w:t>
      </w:r>
      <w:r w:rsidR="008F3E69">
        <w:t xml:space="preserve">the </w:t>
      </w:r>
      <w:r w:rsidR="002354FD">
        <w:t>customer and purchases</w:t>
      </w:r>
      <w:r w:rsidR="004A12DA">
        <w:t>.</w:t>
      </w:r>
      <w:r w:rsidR="008F3E69">
        <w:t xml:space="preserve"> In F# commas</w:t>
      </w:r>
      <w:r w:rsidR="00D246F8">
        <w:t xml:space="preserve"> separate elements of </w:t>
      </w:r>
      <w:r w:rsidR="008F3E69">
        <w:t>a tuple while spaces</w:t>
      </w:r>
      <w:r w:rsidR="00D246F8">
        <w:t xml:space="preserve"> separate parameters.</w:t>
      </w:r>
    </w:p>
    <w:p w14:paraId="06B2F42A" w14:textId="77777777" w:rsidR="004A12DA" w:rsidRPr="001C1B18" w:rsidRDefault="004A12DA" w:rsidP="005448BB">
      <w:pPr>
        <w:spacing w:after="0"/>
      </w:pPr>
    </w:p>
    <w:p w14:paraId="1A4D9C71" w14:textId="77777777" w:rsidR="005020FC" w:rsidRDefault="00403D12" w:rsidP="00297FFC">
      <w:pPr>
        <w:spacing w:after="0"/>
      </w:pPr>
      <w:r w:rsidRPr="00297FFC">
        <w:rPr>
          <w:b/>
        </w:rPr>
        <w:t>2.3</w:t>
      </w:r>
      <w:r w:rsidR="004546E0" w:rsidRPr="00297FFC">
        <w:rPr>
          <w:b/>
        </w:rPr>
        <w:t>.</w:t>
      </w:r>
      <w:r w:rsidR="004546E0">
        <w:t xml:space="preserve"> </w:t>
      </w:r>
      <w:r w:rsidR="001C1B18">
        <w:t>Save all the files and o</w:t>
      </w:r>
      <w:r w:rsidR="004546E0">
        <w:t>pen</w:t>
      </w:r>
      <w:r w:rsidR="005020FC">
        <w:t xml:space="preserve"> </w:t>
      </w:r>
      <w:r w:rsidR="00B3273E">
        <w:t>Module1/Application/</w:t>
      </w:r>
      <w:r w:rsidR="00AC31E5">
        <w:t>Try.fsx, invoke the tryPromoteToVip function</w:t>
      </w:r>
      <w:r w:rsidR="00297FFC">
        <w:t xml:space="preserve"> with the values “(customer, 101M)”</w:t>
      </w:r>
      <w:r w:rsidR="00AC31E5">
        <w:t xml:space="preserve"> and assign the result to </w:t>
      </w:r>
      <w:r w:rsidR="00001C62">
        <w:t xml:space="preserve">a value called </w:t>
      </w:r>
      <w:r w:rsidR="00AA69A5">
        <w:t>vipCustomer</w:t>
      </w:r>
      <w:r w:rsidR="00AC31E5">
        <w:t xml:space="preserve">. </w:t>
      </w:r>
      <w:r w:rsidR="00001C62">
        <w:t xml:space="preserve">Then </w:t>
      </w:r>
      <w:r w:rsidR="0099253B">
        <w:t>send it to</w:t>
      </w:r>
      <w:r w:rsidR="005020FC">
        <w:t xml:space="preserve"> the F# Interactive</w:t>
      </w:r>
      <w:r w:rsidR="00297FFC">
        <w:t>.</w:t>
      </w:r>
    </w:p>
    <w:p w14:paraId="2E7762D5" w14:textId="77777777" w:rsidR="00AC31E5" w:rsidRDefault="00AC31E5" w:rsidP="00AC31E5">
      <w:pPr>
        <w:pStyle w:val="ListParagraph"/>
        <w:spacing w:after="0"/>
      </w:pPr>
    </w:p>
    <w:bookmarkStart w:id="9" w:name="_MON_1513531166"/>
    <w:bookmarkEnd w:id="9"/>
    <w:p w14:paraId="35175FAB" w14:textId="77777777" w:rsidR="005020FC" w:rsidRDefault="004E1E53" w:rsidP="005448BB">
      <w:pPr>
        <w:spacing w:after="0"/>
      </w:pPr>
      <w:r>
        <w:rPr>
          <w:noProof/>
        </w:rPr>
        <w:object w:dxaOrig="9026" w:dyaOrig="936" w14:anchorId="76F22B67">
          <v:shape id="_x0000_i1028" type="#_x0000_t75" alt="" style="width:453.75pt;height:43.5pt;mso-width-percent:0;mso-height-percent:0;mso-width-percent:0;mso-height-percent:0" o:ole="" o:bordertopcolor="this" o:borderleftcolor="this" o:borderbottomcolor="this" o:borderrightcolor="this">
            <v:imagedata r:id="rId1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8" DrawAspect="Content" ObjectID="_1840126600" r:id="rId17"/>
        </w:object>
      </w:r>
    </w:p>
    <w:p w14:paraId="5CBDF83D" w14:textId="77777777" w:rsidR="00B3273E" w:rsidRDefault="00B3273E" w:rsidP="005448BB">
      <w:pPr>
        <w:spacing w:after="0"/>
      </w:pPr>
    </w:p>
    <w:p w14:paraId="7EE9232F" w14:textId="77777777" w:rsidR="00316D23" w:rsidRDefault="00316D23">
      <w:r>
        <w:br w:type="page"/>
      </w:r>
    </w:p>
    <w:p w14:paraId="50F7B8E9" w14:textId="77777777" w:rsidR="00C4067E" w:rsidRDefault="00C4067E" w:rsidP="00AC31E5">
      <w:r>
        <w:lastRenderedPageBreak/>
        <w:t>You should see this output:</w:t>
      </w: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6063E1" w14:paraId="0BFBF82C" w14:textId="77777777" w:rsidTr="003C5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4A7D9FC8" w14:textId="77777777" w:rsidR="006063E1" w:rsidRDefault="006063E1" w:rsidP="003C5902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70DE2F9C" wp14:editId="16D55887">
                      <wp:extent cx="228600" cy="228600"/>
                      <wp:effectExtent l="0" t="0" r="0" b="0"/>
                      <wp:docPr id="126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7" name="Oval 127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" name="Freeform 128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D16B2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">
                      <v:oval id="Oval 127" o:spid="_x0000_s1027" style="position:absolute;width:228600;height:228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8jDMQA&#10;AADcAAAADwAAAGRycy9kb3ducmV2LnhtbESPwW7CMBBE70j8g7VIvYEDBwoBgxBVq15aRNoPWMVL&#10;nDZeW7Ybwt/XlSpx29XMzpvd7gfbiZ5CbB0rmM8KEMS10y03Cj4/nqcrEDEha+wck4IbRdjvxqMt&#10;ltpd+Ux9lRqRQziWqMCk5EspY23IYpw5T5y1iwsWU15DI3XAaw63nVwUxVJabDkTDHo6Gqq/qx+b&#10;Icb3T/740q5Xlpqv020Z3t9QqYfJcNiASDSku/n/+lXn+otH+HsmT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PIwzEAAAA3AAAAA8AAAAAAAAAAAAAAAAAmAIAAGRycy9k&#10;b3ducmV2LnhtbFBLBQYAAAAABAAEAPUAAACJAwAAAAA=&#10;" fillcolor="#92278f [3204]" stroked="f" strokeweight="0">
                        <v:stroke joinstyle="miter"/>
                        <o:lock v:ext="edit" aspectratio="t"/>
                      </v:oval>
                      <v:shape id="Freeform 128" o:spid="_x0000_s1028" style="position:absolute;left:98639;top:50800;width:31322;height:127000;visibility:visible;mso-wrap-style:square;v-text-anchor:middle" coordsize="31322,127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za98UA&#10;AADcAAAADwAAAGRycy9kb3ducmV2LnhtbESPQUvDQBCF74L/YRnBm91YpWjabRFByEmwqfQ6ZifZ&#10;0Oxs2N2m0V/vHARvM7w3732z2c1+UBPF1Ac2cL8oQBE3wfbcGTjUb3dPoFJGtjgEJgPflGC3vb7a&#10;YGnDhT9o2udOSQinEg24nMdS69Q48pgWYSQWrQ3RY5Y1dtpGvEi4H/SyKFbaY8/S4HCkV0fNaX/2&#10;Bo4/n/V0jrV7b2NVPT5/HVexfTDm9mZ+WYPKNOd/8991ZQV/KbTyjEy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XNr3xQAAANwAAAAPAAAAAAAAAAAAAAAAAJgCAABkcnMv&#10;ZG93bnJldi54bWxQSwUGAAAAAAQABAD1AAAAigM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50678D07" w14:textId="77777777" w:rsidR="005020FC" w:rsidRPr="005020FC" w:rsidRDefault="005020FC" w:rsidP="005020F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5020FC">
              <w:rPr>
                <w:rFonts w:ascii="Consolas" w:hAnsi="Consolas" w:cs="Consolas"/>
                <w:i w:val="0"/>
                <w:sz w:val="18"/>
                <w:szCs w:val="18"/>
              </w:rPr>
              <w:t>val vipCustomer : Customer = {Id = 1;</w:t>
            </w:r>
          </w:p>
          <w:p w14:paraId="2F9A296C" w14:textId="77777777" w:rsidR="005020FC" w:rsidRPr="005020FC" w:rsidRDefault="005020FC" w:rsidP="005020F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5020FC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   IsVip = true;</w:t>
            </w:r>
          </w:p>
          <w:p w14:paraId="4833F2F2" w14:textId="77777777" w:rsidR="006063E1" w:rsidRDefault="005020FC" w:rsidP="005020FC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20FC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   Credit = 10M;}</w:t>
            </w:r>
          </w:p>
        </w:tc>
      </w:tr>
    </w:tbl>
    <w:p w14:paraId="5C6C63AF" w14:textId="77777777" w:rsidR="00D750A0" w:rsidRDefault="00D750A0" w:rsidP="005448BB">
      <w:pPr>
        <w:spacing w:after="0"/>
      </w:pPr>
    </w:p>
    <w:p w14:paraId="45391727" w14:textId="77777777" w:rsidR="003C1CB9" w:rsidRDefault="00403D12" w:rsidP="005448BB">
      <w:pPr>
        <w:spacing w:after="0"/>
      </w:pPr>
      <w:r>
        <w:rPr>
          <w:b/>
        </w:rPr>
        <w:t>2.4</w:t>
      </w:r>
      <w:r w:rsidR="003C1CB9" w:rsidRPr="00403D12">
        <w:rPr>
          <w:b/>
        </w:rPr>
        <w:t>.</w:t>
      </w:r>
      <w:r w:rsidR="003C1CB9">
        <w:t xml:space="preserve"> </w:t>
      </w:r>
      <w:r w:rsidR="00D673E4">
        <w:t>Open Module1/Tests/Tests.fs, u</w:t>
      </w:r>
      <w:r w:rsidR="003C1CB9">
        <w:t>ncomment</w:t>
      </w:r>
      <w:r w:rsidR="005020FC">
        <w:t xml:space="preserve"> </w:t>
      </w:r>
      <w:r w:rsidR="003C1CB9">
        <w:t>tests 1-2 and 1-3</w:t>
      </w:r>
      <w:r w:rsidR="00831EF5">
        <w:t xml:space="preserve">, save all the files and run “dotnet test </w:t>
      </w:r>
      <w:r w:rsidR="00D30527">
        <w:t>Module1/Tests” in the command terminal</w:t>
      </w:r>
      <w:r w:rsidR="0038465A">
        <w:t>.</w:t>
      </w:r>
    </w:p>
    <w:p w14:paraId="3A3A0032" w14:textId="77777777" w:rsidR="00E91592" w:rsidRDefault="00E91592" w:rsidP="005448BB">
      <w:pPr>
        <w:spacing w:after="0"/>
      </w:pPr>
    </w:p>
    <w:p w14:paraId="5E264D83" w14:textId="77777777" w:rsidR="00E91592" w:rsidRDefault="00E91592" w:rsidP="00E91592">
      <w:pPr>
        <w:pStyle w:val="Heading2"/>
      </w:pPr>
      <w:r>
        <w:t xml:space="preserve">Step 3: Create a </w:t>
      </w:r>
      <w:r w:rsidR="00D22D85">
        <w:t>getPurchases</w:t>
      </w:r>
      <w:r w:rsidR="00C7703A">
        <w:t xml:space="preserve"> f</w:t>
      </w:r>
      <w:r>
        <w:t>unction</w:t>
      </w:r>
    </w:p>
    <w:p w14:paraId="7E788223" w14:textId="77777777" w:rsidR="00E91592" w:rsidRDefault="00E91592" w:rsidP="005448BB">
      <w:pPr>
        <w:spacing w:after="0"/>
      </w:pPr>
    </w:p>
    <w:p w14:paraId="702579F7" w14:textId="77777777" w:rsidR="00C4067E" w:rsidRDefault="00E91592" w:rsidP="005448BB">
      <w:pPr>
        <w:spacing w:after="0"/>
      </w:pPr>
      <w:r w:rsidRPr="00403D12">
        <w:rPr>
          <w:b/>
        </w:rPr>
        <w:t>3.1</w:t>
      </w:r>
      <w:r w:rsidR="00C4067E" w:rsidRPr="00403D12">
        <w:rPr>
          <w:b/>
        </w:rPr>
        <w:t>.</w:t>
      </w:r>
      <w:r w:rsidR="00C4067E">
        <w:t xml:space="preserve"> Add a funct</w:t>
      </w:r>
      <w:r w:rsidR="00D22D85">
        <w:t>ion called “getPurchases</w:t>
      </w:r>
      <w:r w:rsidR="004546E0">
        <w:t>” to</w:t>
      </w:r>
      <w:r w:rsidR="00C4067E">
        <w:t xml:space="preserve"> </w:t>
      </w:r>
      <w:r w:rsidR="00B3273E">
        <w:t>Module1/Application/</w:t>
      </w:r>
      <w:r w:rsidR="004546E0">
        <w:t>Functions.fs</w:t>
      </w:r>
      <w:r w:rsidR="00403D12">
        <w:t xml:space="preserve"> that</w:t>
      </w:r>
    </w:p>
    <w:p w14:paraId="68C4DF4E" w14:textId="77777777" w:rsidR="00403D12" w:rsidRDefault="00403D12" w:rsidP="00403D12">
      <w:pPr>
        <w:pStyle w:val="ListParagraph"/>
        <w:numPr>
          <w:ilvl w:val="0"/>
          <w:numId w:val="19"/>
        </w:numPr>
        <w:spacing w:after="0"/>
      </w:pPr>
      <w:r>
        <w:t>Receives a customer</w:t>
      </w:r>
      <w:r w:rsidR="00F45EEC">
        <w:t xml:space="preserve"> as</w:t>
      </w:r>
      <w:r w:rsidR="0001036B">
        <w:t xml:space="preserve"> a</w:t>
      </w:r>
      <w:r w:rsidR="00F45EEC">
        <w:t xml:space="preserve"> parameter</w:t>
      </w:r>
    </w:p>
    <w:p w14:paraId="63B7A6CC" w14:textId="77777777" w:rsidR="00403D12" w:rsidRDefault="0045319B" w:rsidP="00403D12">
      <w:pPr>
        <w:pStyle w:val="ListParagraph"/>
        <w:numPr>
          <w:ilvl w:val="0"/>
          <w:numId w:val="19"/>
        </w:numPr>
        <w:spacing w:after="0"/>
      </w:pPr>
      <w:r>
        <w:t xml:space="preserve">Returns a tuple with the customer and </w:t>
      </w:r>
      <w:r w:rsidR="00EF2688">
        <w:t>his/her</w:t>
      </w:r>
      <w:r>
        <w:t xml:space="preserve"> </w:t>
      </w:r>
      <w:r w:rsidR="006D6551">
        <w:t>purchases</w:t>
      </w:r>
      <w:r w:rsidR="00FF5332">
        <w:t>, following these rules</w:t>
      </w:r>
      <w:r w:rsidR="00D61FC6">
        <w:t>:</w:t>
      </w:r>
    </w:p>
    <w:p w14:paraId="1786DCCB" w14:textId="77777777" w:rsidR="0045319B" w:rsidRDefault="00FF5332" w:rsidP="0045319B">
      <w:pPr>
        <w:pStyle w:val="ListParagraph"/>
        <w:numPr>
          <w:ilvl w:val="1"/>
          <w:numId w:val="19"/>
        </w:numPr>
        <w:spacing w:after="0"/>
      </w:pPr>
      <w:r>
        <w:t xml:space="preserve">If customer.Id is divisible by 2, return </w:t>
      </w:r>
      <w:r w:rsidR="006D6551">
        <w:t>purchases</w:t>
      </w:r>
      <w:r>
        <w:t xml:space="preserve"> = 120M</w:t>
      </w:r>
    </w:p>
    <w:p w14:paraId="2BD114D0" w14:textId="77777777" w:rsidR="00FF5332" w:rsidRDefault="00FF5332" w:rsidP="0045319B">
      <w:pPr>
        <w:pStyle w:val="ListParagraph"/>
        <w:numPr>
          <w:ilvl w:val="1"/>
          <w:numId w:val="19"/>
        </w:numPr>
        <w:spacing w:after="0"/>
      </w:pPr>
      <w:r>
        <w:t xml:space="preserve">If customer.Id is not divisible by 2, return </w:t>
      </w:r>
      <w:r w:rsidR="006D6551">
        <w:t>purchases</w:t>
      </w:r>
      <w:r>
        <w:t xml:space="preserve"> = 80M</w:t>
      </w:r>
    </w:p>
    <w:p w14:paraId="0F184AD4" w14:textId="77777777" w:rsidR="00FF5332" w:rsidRDefault="00FF5332" w:rsidP="00FF5332">
      <w:pPr>
        <w:pStyle w:val="ListParagraph"/>
        <w:spacing w:after="0"/>
        <w:ind w:left="1440"/>
      </w:pPr>
    </w:p>
    <w:bookmarkStart w:id="10" w:name="_MON_1470845778"/>
    <w:bookmarkEnd w:id="10"/>
    <w:p w14:paraId="31FB63A2" w14:textId="77777777" w:rsidR="00C4067E" w:rsidRDefault="004E1E53" w:rsidP="00C4067E">
      <w:r>
        <w:rPr>
          <w:noProof/>
        </w:rPr>
        <w:object w:dxaOrig="9026" w:dyaOrig="1158" w14:anchorId="11B1F967">
          <v:shape id="_x0000_i1029" type="#_x0000_t75" alt="" style="width:453.75pt;height:57.75pt;mso-width-percent:0;mso-height-percent:0;mso-width-percent:0;mso-height-percent:0" o:ole="" o:bordertopcolor="this" o:borderleftcolor="this" o:borderbottomcolor="this" o:borderrightcolor="this">
            <v:imagedata r:id="rId1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29" DrawAspect="Content" ObjectID="_1840126601" r:id="rId19"/>
        </w:object>
      </w:r>
    </w:p>
    <w:p w14:paraId="142A15AC" w14:textId="77777777" w:rsidR="00961015" w:rsidRDefault="00961015" w:rsidP="005448BB">
      <w:pPr>
        <w:spacing w:after="0"/>
      </w:pPr>
    </w:p>
    <w:p w14:paraId="2D8E1677" w14:textId="77777777" w:rsidR="00095916" w:rsidRDefault="00403D12" w:rsidP="00095916">
      <w:pPr>
        <w:spacing w:after="0"/>
      </w:pPr>
      <w:r w:rsidRPr="00FF5332">
        <w:rPr>
          <w:b/>
        </w:rPr>
        <w:t>3.2</w:t>
      </w:r>
      <w:r w:rsidR="00F850E3" w:rsidRPr="00FF5332">
        <w:rPr>
          <w:b/>
        </w:rPr>
        <w:t>.</w:t>
      </w:r>
      <w:r w:rsidR="00F850E3">
        <w:t xml:space="preserve"> </w:t>
      </w:r>
      <w:r w:rsidR="00831EF5">
        <w:t>Send</w:t>
      </w:r>
      <w:r w:rsidR="00F850E3">
        <w:t xml:space="preserve"> </w:t>
      </w:r>
      <w:r w:rsidR="006D6551">
        <w:t>getPurchases</w:t>
      </w:r>
      <w:r w:rsidR="00831EF5">
        <w:t xml:space="preserve"> to</w:t>
      </w:r>
      <w:r w:rsidR="00F850E3">
        <w:t xml:space="preserve"> the</w:t>
      </w:r>
      <w:r w:rsidR="00C4067E">
        <w:t xml:space="preserve"> F# Interactive</w:t>
      </w:r>
      <w:r w:rsidR="00095916">
        <w:t>. You should see this output:</w:t>
      </w:r>
    </w:p>
    <w:p w14:paraId="3F00A8CD" w14:textId="77777777" w:rsidR="00095916" w:rsidRDefault="00095916" w:rsidP="00095916">
      <w:pPr>
        <w:spacing w:after="0"/>
      </w:pP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095916" w14:paraId="5A3ED165" w14:textId="77777777" w:rsidTr="00BF5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17588496" w14:textId="77777777" w:rsidR="00095916" w:rsidRDefault="00095916" w:rsidP="00BF58ED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353DF8BF" wp14:editId="257C975F">
                      <wp:extent cx="228600" cy="228600"/>
                      <wp:effectExtent l="0" t="0" r="0" b="0"/>
                      <wp:docPr id="20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1" name="Oval 21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22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1B0265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">
                      <v:oval id="Oval 21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" fillcolor="#92278f [3204]" stroked="f" strokeweight="0">
                        <v:stroke joinstyle="miter"/>
                        <o:lock v:ext="edit" aspectratio="t"/>
                      </v:oval>
                      <v:shape id="Freeform 22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39E3263D" w14:textId="77777777" w:rsidR="00095916" w:rsidRDefault="00095916" w:rsidP="00BF58ED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5916">
              <w:rPr>
                <w:rFonts w:ascii="Consolas" w:hAnsi="Consolas" w:cs="Consolas"/>
                <w:i w:val="0"/>
                <w:sz w:val="18"/>
                <w:szCs w:val="18"/>
              </w:rPr>
              <w:t>val getPurchases : customer:Customer -&gt; Customer * decimal</w:t>
            </w:r>
          </w:p>
        </w:tc>
      </w:tr>
    </w:tbl>
    <w:p w14:paraId="36F3E45C" w14:textId="77777777" w:rsidR="00095916" w:rsidRDefault="00095916" w:rsidP="005448BB">
      <w:pPr>
        <w:spacing w:after="0"/>
        <w:rPr>
          <w:b/>
        </w:rPr>
      </w:pPr>
    </w:p>
    <w:p w14:paraId="458C8100" w14:textId="77777777" w:rsidR="00C4067E" w:rsidRDefault="00095916" w:rsidP="005448BB">
      <w:pPr>
        <w:spacing w:after="0"/>
      </w:pPr>
      <w:r>
        <w:rPr>
          <w:b/>
        </w:rPr>
        <w:t>3.3</w:t>
      </w:r>
      <w:r w:rsidRPr="00FF5332">
        <w:rPr>
          <w:b/>
        </w:rPr>
        <w:t>.</w:t>
      </w:r>
      <w:r w:rsidR="00C4067E">
        <w:t xml:space="preserve"> </w:t>
      </w:r>
      <w:r>
        <w:t>Open Module1/Application/Try.fsx and call</w:t>
      </w:r>
      <w:r w:rsidR="00C4067E">
        <w:t xml:space="preserve"> </w:t>
      </w:r>
      <w:r>
        <w:t xml:space="preserve">getPurchases </w:t>
      </w:r>
      <w:r w:rsidR="00C4067E">
        <w:t>with</w:t>
      </w:r>
      <w:r w:rsidR="00316D23">
        <w:t xml:space="preserve"> the</w:t>
      </w:r>
      <w:r w:rsidR="00C4067E">
        <w:t xml:space="preserve"> customer</w:t>
      </w:r>
      <w:r>
        <w:t xml:space="preserve"> and execute it in the F# interactive</w:t>
      </w:r>
      <w:r w:rsidR="0038465A">
        <w:t>.</w:t>
      </w:r>
    </w:p>
    <w:p w14:paraId="3A3DC633" w14:textId="77777777" w:rsidR="00316D23" w:rsidRDefault="00316D23" w:rsidP="005448BB">
      <w:pPr>
        <w:spacing w:after="0"/>
      </w:pPr>
    </w:p>
    <w:bookmarkStart w:id="11" w:name="_MON_1537853696"/>
    <w:bookmarkEnd w:id="11"/>
    <w:p w14:paraId="6EE96D43" w14:textId="77777777" w:rsidR="00316D23" w:rsidRDefault="004E1E53" w:rsidP="005448BB">
      <w:pPr>
        <w:spacing w:after="0"/>
      </w:pPr>
      <w:r>
        <w:rPr>
          <w:noProof/>
        </w:rPr>
        <w:object w:dxaOrig="9026" w:dyaOrig="714" w14:anchorId="37C7E523">
          <v:shape id="_x0000_i1030" type="#_x0000_t75" alt="" style="width:453.75pt;height:36pt;mso-width-percent:0;mso-height-percent:0;mso-width-percent:0;mso-height-percent:0" o:ole="" o:bordertopcolor="this" o:borderleftcolor="this" o:borderbottomcolor="this" o:borderrightcolor="this">
            <v:imagedata r:id="rId2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0" DrawAspect="Content" ObjectID="_1840126602" r:id="rId21"/>
        </w:object>
      </w:r>
    </w:p>
    <w:p w14:paraId="0C11A246" w14:textId="77777777" w:rsidR="003056BA" w:rsidRDefault="003056BA" w:rsidP="00316D23"/>
    <w:p w14:paraId="1B8AFF85" w14:textId="77777777" w:rsidR="00316D23" w:rsidRDefault="00316D23" w:rsidP="00316D23">
      <w:r>
        <w:t>You should see this output:</w:t>
      </w: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316D23" w14:paraId="4E0FB402" w14:textId="77777777" w:rsidTr="00BF5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3E794B9C" w14:textId="77777777" w:rsidR="00316D23" w:rsidRDefault="00316D23" w:rsidP="00BF58ED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5C51125C" wp14:editId="2D3A314F">
                      <wp:extent cx="228600" cy="228600"/>
                      <wp:effectExtent l="0" t="0" r="0" b="0"/>
                      <wp:docPr id="17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8" name="Oval 18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9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47B833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">
                      <v:oval id="Oval 18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" fillcolor="#92278f [3204]" stroked="f" strokeweight="0">
                        <v:stroke joinstyle="miter"/>
                        <o:lock v:ext="edit" aspectratio="t"/>
                      </v:oval>
                      <v:shape id="Freeform 19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4E5685A6" w14:textId="77777777" w:rsidR="00316D23" w:rsidRPr="00316D23" w:rsidRDefault="00316D23" w:rsidP="00316D2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316D23">
              <w:rPr>
                <w:rFonts w:ascii="Consolas" w:hAnsi="Consolas" w:cs="Consolas"/>
                <w:i w:val="0"/>
                <w:sz w:val="18"/>
                <w:szCs w:val="18"/>
              </w:rPr>
              <w:t xml:space="preserve">val </w:t>
            </w:r>
            <w:r w:rsidR="00DC3047">
              <w:rPr>
                <w:rFonts w:ascii="Consolas" w:hAnsi="Consolas" w:cs="Consolas"/>
                <w:i w:val="0"/>
                <w:sz w:val="18"/>
                <w:szCs w:val="18"/>
              </w:rPr>
              <w:t>calculatedPurchases</w:t>
            </w:r>
            <w:r w:rsidRPr="00316D23">
              <w:rPr>
                <w:rFonts w:ascii="Consolas" w:hAnsi="Consolas" w:cs="Consolas"/>
                <w:i w:val="0"/>
                <w:sz w:val="18"/>
                <w:szCs w:val="18"/>
              </w:rPr>
              <w:t xml:space="preserve"> : Customer * decimal = ({Id = 1;</w:t>
            </w:r>
          </w:p>
          <w:p w14:paraId="6852134F" w14:textId="77777777" w:rsidR="00316D23" w:rsidRPr="00316D23" w:rsidRDefault="00316D23" w:rsidP="00316D2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316D23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            </w:t>
            </w:r>
            <w:r w:rsidR="00DC3047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</w:t>
            </w:r>
            <w:r w:rsidRPr="00316D23">
              <w:rPr>
                <w:rFonts w:ascii="Consolas" w:hAnsi="Consolas" w:cs="Consolas"/>
                <w:i w:val="0"/>
                <w:sz w:val="18"/>
                <w:szCs w:val="18"/>
              </w:rPr>
              <w:t>IsVip = false;</w:t>
            </w:r>
          </w:p>
          <w:p w14:paraId="2FBBAE05" w14:textId="77777777" w:rsidR="00316D23" w:rsidRDefault="00316D23" w:rsidP="00316D2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6D23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            </w:t>
            </w:r>
            <w:r w:rsidR="00DC3047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</w:t>
            </w:r>
            <w:r w:rsidRPr="00316D23">
              <w:rPr>
                <w:rFonts w:ascii="Consolas" w:hAnsi="Consolas" w:cs="Consolas"/>
                <w:i w:val="0"/>
                <w:sz w:val="18"/>
                <w:szCs w:val="18"/>
              </w:rPr>
              <w:t>Credit = 10M;}, 80M)</w:t>
            </w:r>
          </w:p>
        </w:tc>
      </w:tr>
    </w:tbl>
    <w:p w14:paraId="4B79816D" w14:textId="77777777" w:rsidR="00316D23" w:rsidRDefault="00316D23" w:rsidP="005448BB">
      <w:pPr>
        <w:spacing w:after="0"/>
      </w:pPr>
    </w:p>
    <w:p w14:paraId="0F66FE21" w14:textId="77777777" w:rsidR="00403D12" w:rsidRPr="00634E60" w:rsidRDefault="00FF5332" w:rsidP="00634E60">
      <w:pPr>
        <w:spacing w:after="0"/>
      </w:pPr>
      <w:r w:rsidRPr="00FF5332">
        <w:rPr>
          <w:b/>
        </w:rPr>
        <w:t>3.3</w:t>
      </w:r>
      <w:r w:rsidR="003C1CB9" w:rsidRPr="00FF5332">
        <w:rPr>
          <w:b/>
        </w:rPr>
        <w:t>.</w:t>
      </w:r>
      <w:r w:rsidR="003C1CB9">
        <w:t xml:space="preserve"> </w:t>
      </w:r>
      <w:r w:rsidR="00D673E4">
        <w:t>Open Module1/Tests/Tests.fs, u</w:t>
      </w:r>
      <w:r w:rsidR="003C1CB9">
        <w:t>ncomment tests 1-4 and 1-5</w:t>
      </w:r>
      <w:r w:rsidR="005020FC">
        <w:t xml:space="preserve">, save all the files and run </w:t>
      </w:r>
      <w:bookmarkStart w:id="12" w:name="_Toc439596085"/>
      <w:r w:rsidR="00634E60">
        <w:t>“dotnet test M</w:t>
      </w:r>
      <w:r w:rsidR="00D30527">
        <w:t>odule1/Tests” in the command terminal</w:t>
      </w:r>
      <w:r w:rsidR="00634E60">
        <w:t>.</w:t>
      </w:r>
      <w:r w:rsidR="00403D12">
        <w:br w:type="page"/>
      </w:r>
    </w:p>
    <w:p w14:paraId="7D2FEF0F" w14:textId="77777777" w:rsidR="001F2544" w:rsidRDefault="00281A86" w:rsidP="001F2544">
      <w:pPr>
        <w:pStyle w:val="Heading1"/>
      </w:pPr>
      <w:r>
        <w:lastRenderedPageBreak/>
        <w:t>Module</w:t>
      </w:r>
      <w:r w:rsidR="001F2544">
        <w:t xml:space="preserve"> 2</w:t>
      </w:r>
      <w:bookmarkEnd w:id="12"/>
    </w:p>
    <w:p w14:paraId="32F2FFB2" w14:textId="77777777" w:rsidR="001F2544" w:rsidRDefault="001F2544" w:rsidP="001F2544">
      <w:pPr>
        <w:pStyle w:val="ListParagraph"/>
        <w:numPr>
          <w:ilvl w:val="0"/>
          <w:numId w:val="5"/>
        </w:numPr>
      </w:pPr>
      <w:r>
        <w:t>High order functions</w:t>
      </w:r>
    </w:p>
    <w:p w14:paraId="2F482336" w14:textId="77777777" w:rsidR="001F2544" w:rsidRDefault="007506D4" w:rsidP="001F2544">
      <w:pPr>
        <w:pStyle w:val="ListParagraph"/>
        <w:numPr>
          <w:ilvl w:val="0"/>
          <w:numId w:val="5"/>
        </w:numPr>
      </w:pP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826E08" wp14:editId="22C3E394">
                <wp:simplePos x="0" y="0"/>
                <wp:positionH relativeFrom="margin">
                  <wp:align>right</wp:align>
                </wp:positionH>
                <wp:positionV relativeFrom="paragraph">
                  <wp:posOffset>39370</wp:posOffset>
                </wp:positionV>
                <wp:extent cx="4052570" cy="290195"/>
                <wp:effectExtent l="0" t="0" r="24130" b="1460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5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5F8EC" w14:textId="77777777" w:rsidR="00BF58ED" w:rsidRDefault="00BF58ED" w:rsidP="007506D4">
                            <w:pPr>
                              <w:jc w:val="center"/>
                            </w:pPr>
                            <w:r>
                              <w:t>Do not copy and paste the code, you must type each exercise in, manually.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26E08" id="_x0000_s1029" type="#_x0000_t202" style="position:absolute;left:0;text-align:left;margin-left:267.9pt;margin-top:3.1pt;width:319.1pt;height:22.8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">
                <v:textbox>
                  <w:txbxContent>
                    <w:p w14:paraId="6015F8EC" w14:textId="77777777" w:rsidR="00BF58ED" w:rsidRDefault="00BF58ED" w:rsidP="007506D4">
                      <w:pPr>
                        <w:jc w:val="center"/>
                      </w:pPr>
                      <w:r>
                        <w:t>Do not copy and paste the code, you must type each exercise in, manually.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F2544">
        <w:t>Pipelining</w:t>
      </w:r>
    </w:p>
    <w:p w14:paraId="7D7B9665" w14:textId="77777777" w:rsidR="001F2544" w:rsidRDefault="001F2544" w:rsidP="001F2544">
      <w:pPr>
        <w:pStyle w:val="ListParagraph"/>
        <w:numPr>
          <w:ilvl w:val="0"/>
          <w:numId w:val="5"/>
        </w:numPr>
      </w:pPr>
      <w:r>
        <w:t>Partial application</w:t>
      </w:r>
    </w:p>
    <w:p w14:paraId="0945A159" w14:textId="77777777" w:rsidR="001F2544" w:rsidRDefault="001F2544" w:rsidP="001F2544">
      <w:pPr>
        <w:pStyle w:val="ListParagraph"/>
        <w:numPr>
          <w:ilvl w:val="0"/>
          <w:numId w:val="5"/>
        </w:numPr>
      </w:pPr>
      <w:r>
        <w:t>Composition</w:t>
      </w:r>
    </w:p>
    <w:p w14:paraId="4F4B8229" w14:textId="77777777" w:rsidR="00DD7476" w:rsidRDefault="001E3842" w:rsidP="00DD7476">
      <w:r>
        <w:t>Duration</w:t>
      </w:r>
      <w:r w:rsidR="00DD7476">
        <w:t xml:space="preserve">: </w:t>
      </w:r>
      <w:r w:rsidR="00C46BF8">
        <w:t>15</w:t>
      </w:r>
      <w:r w:rsidR="001F2A9E">
        <w:t>-</w:t>
      </w:r>
      <w:r w:rsidR="00C46BF8">
        <w:t>20</w:t>
      </w:r>
      <w:r w:rsidR="00DD7476">
        <w:t xml:space="preserve"> minutes</w:t>
      </w:r>
    </w:p>
    <w:p w14:paraId="1ECD4CE4" w14:textId="77777777" w:rsidR="00DD7476" w:rsidRDefault="00DD7476" w:rsidP="005448BB">
      <w:pPr>
        <w:spacing w:after="0"/>
      </w:pPr>
    </w:p>
    <w:p w14:paraId="450B932E" w14:textId="77777777" w:rsidR="00574340" w:rsidRDefault="00574340" w:rsidP="00574340">
      <w:pPr>
        <w:pStyle w:val="Heading2"/>
      </w:pPr>
      <w:r>
        <w:t>St</w:t>
      </w:r>
      <w:r w:rsidR="00C7703A">
        <w:t>ep 1: Create an increaseCredit f</w:t>
      </w:r>
      <w:r>
        <w:t>unction</w:t>
      </w:r>
    </w:p>
    <w:p w14:paraId="681A2912" w14:textId="77777777" w:rsidR="00574340" w:rsidRDefault="00574340" w:rsidP="00574340">
      <w:pPr>
        <w:spacing w:after="0"/>
      </w:pPr>
    </w:p>
    <w:p w14:paraId="4EA67DD1" w14:textId="77777777" w:rsidR="00574340" w:rsidRDefault="00574340" w:rsidP="00574340">
      <w:pPr>
        <w:spacing w:after="0"/>
      </w:pPr>
      <w:r>
        <w:rPr>
          <w:b/>
        </w:rPr>
        <w:t>1</w:t>
      </w:r>
      <w:r w:rsidRPr="00403D12">
        <w:rPr>
          <w:b/>
        </w:rPr>
        <w:t>.1.</w:t>
      </w:r>
      <w:r>
        <w:t xml:space="preserve"> Add a function called “increaseCredit” to Module</w:t>
      </w:r>
      <w:r w:rsidR="00C7703A">
        <w:t>2/Application/Functions.fs that</w:t>
      </w:r>
    </w:p>
    <w:p w14:paraId="64359271" w14:textId="77777777" w:rsidR="00A37079" w:rsidRDefault="00A37079" w:rsidP="00A37079">
      <w:pPr>
        <w:pStyle w:val="ListParagraph"/>
        <w:numPr>
          <w:ilvl w:val="0"/>
          <w:numId w:val="19"/>
        </w:numPr>
        <w:spacing w:after="0"/>
      </w:pPr>
      <w:r>
        <w:t>Receives the condition (function) to evaluate as first parameter</w:t>
      </w:r>
    </w:p>
    <w:p w14:paraId="763FD8E2" w14:textId="77777777" w:rsidR="00A37079" w:rsidRDefault="00A37079" w:rsidP="00A37079">
      <w:pPr>
        <w:pStyle w:val="ListParagraph"/>
        <w:numPr>
          <w:ilvl w:val="0"/>
          <w:numId w:val="19"/>
        </w:numPr>
        <w:spacing w:after="0"/>
      </w:pPr>
      <w:r>
        <w:t>Receives the customer as second parameter</w:t>
      </w:r>
    </w:p>
    <w:p w14:paraId="0A703C28" w14:textId="77777777" w:rsidR="00A37079" w:rsidRDefault="00A37079" w:rsidP="00A37079">
      <w:pPr>
        <w:pStyle w:val="ListParagraph"/>
        <w:numPr>
          <w:ilvl w:val="0"/>
          <w:numId w:val="19"/>
        </w:numPr>
        <w:spacing w:after="0"/>
      </w:pPr>
      <w:r>
        <w:t>Returns a customer with extra credit, following these rules</w:t>
      </w:r>
    </w:p>
    <w:p w14:paraId="0EC08D4C" w14:textId="77777777" w:rsidR="00A37079" w:rsidRDefault="00A37079" w:rsidP="00A37079">
      <w:pPr>
        <w:pStyle w:val="ListParagraph"/>
        <w:numPr>
          <w:ilvl w:val="1"/>
          <w:numId w:val="19"/>
        </w:numPr>
        <w:spacing w:after="0"/>
      </w:pPr>
      <w:r>
        <w:t>If the result of evaluating the condition with the customer is true, return an additional 100M of credit</w:t>
      </w:r>
    </w:p>
    <w:p w14:paraId="0BF94A05" w14:textId="77777777" w:rsidR="00A37079" w:rsidRDefault="00A37079" w:rsidP="00A37079">
      <w:pPr>
        <w:pStyle w:val="ListParagraph"/>
        <w:numPr>
          <w:ilvl w:val="1"/>
          <w:numId w:val="19"/>
        </w:numPr>
        <w:spacing w:after="0"/>
      </w:pPr>
      <w:r>
        <w:t>If the result of the condition evaluation is false, return an additional 50M of credit</w:t>
      </w:r>
    </w:p>
    <w:p w14:paraId="75995823" w14:textId="77777777" w:rsidR="00F45EEC" w:rsidRDefault="00F45EEC" w:rsidP="005448BB">
      <w:pPr>
        <w:spacing w:after="0"/>
      </w:pPr>
    </w:p>
    <w:bookmarkStart w:id="13" w:name="_MON_1470923929"/>
    <w:bookmarkEnd w:id="13"/>
    <w:p w14:paraId="16D72B02" w14:textId="77777777" w:rsidR="001F2544" w:rsidRDefault="004E1E53" w:rsidP="001F2544">
      <w:r>
        <w:rPr>
          <w:noProof/>
        </w:rPr>
        <w:object w:dxaOrig="9026" w:dyaOrig="1158" w14:anchorId="4FFE60DC">
          <v:shape id="_x0000_i1031" type="#_x0000_t75" alt="" style="width:453.75pt;height:57.75pt;mso-width-percent:0;mso-height-percent:0;mso-width-percent:0;mso-height-percent:0" o:ole="" o:bordertopcolor="this" o:borderleftcolor="this" o:borderbottomcolor="this" o:borderrightcolor="this">
            <v:imagedata r:id="rId2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1" DrawAspect="Content" ObjectID="_1840126603" r:id="rId23"/>
        </w:object>
      </w:r>
    </w:p>
    <w:p w14:paraId="57999B9B" w14:textId="77777777" w:rsidR="00E408A5" w:rsidRDefault="00E408A5" w:rsidP="00E408A5">
      <w:pPr>
        <w:spacing w:after="0"/>
        <w:rPr>
          <w:b/>
        </w:rPr>
      </w:pPr>
    </w:p>
    <w:p w14:paraId="3AF365C5" w14:textId="77777777" w:rsidR="00E408A5" w:rsidRDefault="00E408A5" w:rsidP="00E408A5">
      <w:pPr>
        <w:spacing w:after="0"/>
      </w:pPr>
      <w:r>
        <w:rPr>
          <w:b/>
        </w:rPr>
        <w:t>1.2</w:t>
      </w:r>
      <w:r w:rsidRPr="00337E9D">
        <w:rPr>
          <w:b/>
        </w:rPr>
        <w:t>.</w:t>
      </w:r>
      <w:r>
        <w:t xml:space="preserve"> Create a function called “</w:t>
      </w:r>
      <w:r w:rsidRPr="00ED6AB1">
        <w:t>increaseCreditUsingVip</w:t>
      </w:r>
      <w:r>
        <w:t xml:space="preserve">” in Module2/Application/Functions.fs by partially applying the </w:t>
      </w:r>
      <w:r w:rsidR="00355AED">
        <w:t>“</w:t>
      </w:r>
      <w:r w:rsidRPr="00E408A5">
        <w:t>(fun c -&gt; c.IsVip)</w:t>
      </w:r>
      <w:r w:rsidR="00355AED">
        <w:t>”</w:t>
      </w:r>
      <w:r>
        <w:t xml:space="preserve"> lambda as condition to </w:t>
      </w:r>
      <w:r w:rsidR="00355AED">
        <w:t xml:space="preserve">the </w:t>
      </w:r>
      <w:r>
        <w:t>increaseCredit</w:t>
      </w:r>
      <w:r w:rsidR="00355AED">
        <w:t xml:space="preserve"> function</w:t>
      </w:r>
      <w:r>
        <w:t>:</w:t>
      </w:r>
    </w:p>
    <w:p w14:paraId="269415F4" w14:textId="77777777" w:rsidR="00E408A5" w:rsidRDefault="00E408A5" w:rsidP="00E408A5">
      <w:pPr>
        <w:spacing w:after="0"/>
      </w:pPr>
    </w:p>
    <w:bookmarkStart w:id="14" w:name="_MON_1470986481"/>
    <w:bookmarkEnd w:id="14"/>
    <w:p w14:paraId="1A1AEDE3" w14:textId="77777777" w:rsidR="00C7703A" w:rsidRDefault="004E1E53" w:rsidP="005448BB">
      <w:pPr>
        <w:spacing w:after="0"/>
      </w:pPr>
      <w:r>
        <w:rPr>
          <w:noProof/>
        </w:rPr>
        <w:object w:dxaOrig="9026" w:dyaOrig="543" w14:anchorId="01912CFC">
          <v:shape id="_x0000_i1032" type="#_x0000_t75" alt="" style="width:453.75pt;height:28.5pt;mso-width-percent:0;mso-height-percent:0;mso-width-percent:0;mso-height-percent:0" o:ole="" o:bordertopcolor="this" o:borderleftcolor="this" o:borderbottomcolor="this" o:borderrightcolor="this">
            <v:imagedata r:id="rId2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2" DrawAspect="Content" ObjectID="_1840126604" r:id="rId25"/>
        </w:object>
      </w:r>
    </w:p>
    <w:p w14:paraId="1624D271" w14:textId="77777777" w:rsidR="00E408A5" w:rsidRDefault="00E408A5" w:rsidP="00E408A5">
      <w:pPr>
        <w:spacing w:after="0"/>
      </w:pPr>
    </w:p>
    <w:p w14:paraId="1DA9FCA3" w14:textId="77777777" w:rsidR="00E408A5" w:rsidRDefault="00E408A5" w:rsidP="00E408A5">
      <w:pPr>
        <w:spacing w:after="0"/>
      </w:pPr>
      <w:r>
        <w:t>Note that by partially applying the condition you get as result a function that now expects only the customer</w:t>
      </w:r>
      <w:r w:rsidR="00634E60">
        <w:t xml:space="preserve"> as parameter</w:t>
      </w:r>
      <w:r>
        <w:t>.</w:t>
      </w:r>
    </w:p>
    <w:p w14:paraId="1D4DCCEA" w14:textId="77777777" w:rsidR="00E408A5" w:rsidRDefault="00E408A5" w:rsidP="005448BB">
      <w:pPr>
        <w:spacing w:after="0"/>
        <w:rPr>
          <w:b/>
        </w:rPr>
      </w:pPr>
    </w:p>
    <w:p w14:paraId="4CBADC5D" w14:textId="77777777" w:rsidR="007B21A9" w:rsidRDefault="00A37079" w:rsidP="005448BB">
      <w:pPr>
        <w:spacing w:after="0"/>
      </w:pPr>
      <w:r>
        <w:rPr>
          <w:b/>
        </w:rPr>
        <w:t>1</w:t>
      </w:r>
      <w:r w:rsidR="00E408A5">
        <w:rPr>
          <w:b/>
        </w:rPr>
        <w:t>.3</w:t>
      </w:r>
      <w:r w:rsidR="001F2544">
        <w:t xml:space="preserve">. </w:t>
      </w:r>
      <w:r w:rsidR="00634E60">
        <w:t>Send</w:t>
      </w:r>
      <w:r w:rsidR="00614CBF">
        <w:t xml:space="preserve"> both</w:t>
      </w:r>
      <w:r w:rsidR="001F2544">
        <w:t xml:space="preserve"> function</w:t>
      </w:r>
      <w:r w:rsidR="00614CBF">
        <w:t>s (increaseCredit and increaseCreditUsingVip)</w:t>
      </w:r>
      <w:r w:rsidR="001F2544">
        <w:t xml:space="preserve"> </w:t>
      </w:r>
      <w:r w:rsidR="00634E60">
        <w:t>to</w:t>
      </w:r>
      <w:r w:rsidR="001F2544">
        <w:t xml:space="preserve"> the F# Interactive and test</w:t>
      </w:r>
      <w:r w:rsidR="00614CBF">
        <w:t xml:space="preserve"> the latter </w:t>
      </w:r>
      <w:r w:rsidR="002F4DC2">
        <w:t>in</w:t>
      </w:r>
      <w:r w:rsidR="002061B8">
        <w:t xml:space="preserve"> </w:t>
      </w:r>
      <w:r w:rsidR="00B3273E">
        <w:t>Module2/Application/</w:t>
      </w:r>
      <w:r w:rsidR="002F4DC2">
        <w:t>Try.fsx</w:t>
      </w:r>
      <w:r w:rsidR="001F2544">
        <w:t xml:space="preserve"> usin</w:t>
      </w:r>
      <w:r w:rsidR="009D1B7F">
        <w:t>g</w:t>
      </w:r>
      <w:r w:rsidR="00355AED">
        <w:t xml:space="preserve"> the existing customer</w:t>
      </w:r>
      <w:r w:rsidR="00717210">
        <w:t>.</w:t>
      </w:r>
    </w:p>
    <w:p w14:paraId="37A4ADD5" w14:textId="77777777" w:rsidR="00F522E2" w:rsidRDefault="00F522E2" w:rsidP="005448BB">
      <w:pPr>
        <w:spacing w:after="0"/>
      </w:pPr>
    </w:p>
    <w:bookmarkStart w:id="15" w:name="_MON_1513746891"/>
    <w:bookmarkEnd w:id="15"/>
    <w:p w14:paraId="43AD9A3F" w14:textId="77777777" w:rsidR="00B720EE" w:rsidRDefault="004E1E53" w:rsidP="005448BB">
      <w:pPr>
        <w:spacing w:after="0"/>
      </w:pPr>
      <w:r>
        <w:rPr>
          <w:noProof/>
        </w:rPr>
        <w:object w:dxaOrig="9026" w:dyaOrig="543" w14:anchorId="357C0AC0">
          <v:shape id="_x0000_i1033" type="#_x0000_t75" alt="" style="width:453.75pt;height:28.5pt;mso-width-percent:0;mso-height-percent:0;mso-width-percent:0;mso-height-percent:0" o:ole="" o:bordertopcolor="this" o:borderleftcolor="this" o:borderbottomcolor="this" o:borderrightcolor="this">
            <v:imagedata r:id="rId2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3" DrawAspect="Content" ObjectID="_1840126605" r:id="rId27"/>
        </w:object>
      </w:r>
    </w:p>
    <w:p w14:paraId="760342DE" w14:textId="77777777" w:rsidR="00A37079" w:rsidRDefault="00A37079" w:rsidP="00255F27">
      <w:pPr>
        <w:spacing w:after="0"/>
        <w:rPr>
          <w:b/>
        </w:rPr>
      </w:pPr>
    </w:p>
    <w:p w14:paraId="762932A2" w14:textId="77777777" w:rsidR="006F17D7" w:rsidRDefault="006F17D7" w:rsidP="006F17D7">
      <w:r>
        <w:t>You should see this output:</w:t>
      </w: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6F17D7" w14:paraId="0814B306" w14:textId="77777777" w:rsidTr="00BF5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258877F3" w14:textId="77777777" w:rsidR="006F17D7" w:rsidRDefault="006F17D7" w:rsidP="00BF58ED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2F9C2447" wp14:editId="142883FF">
                      <wp:extent cx="228600" cy="228600"/>
                      <wp:effectExtent l="0" t="0" r="0" b="0"/>
                      <wp:docPr id="5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6" name="Oval 6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125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29C715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">
                      <v:oval id="Oval 6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" fillcolor="#92278f [3204]" stroked="f" strokeweight="0">
                        <v:stroke joinstyle="miter"/>
                        <o:lock v:ext="edit" aspectratio="t"/>
                      </v:oval>
                      <v:shape id="Freeform 125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7F6E6BEE" w14:textId="77777777" w:rsidR="00017D8D" w:rsidRPr="00017D8D" w:rsidRDefault="00017D8D" w:rsidP="00017D8D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017D8D">
              <w:rPr>
                <w:rFonts w:ascii="Consolas" w:hAnsi="Consolas" w:cs="Consolas"/>
                <w:i w:val="0"/>
                <w:sz w:val="18"/>
                <w:szCs w:val="18"/>
              </w:rPr>
              <w:t>val customerWithMoreCredit : Customer = {Id = 1;</w:t>
            </w:r>
          </w:p>
          <w:p w14:paraId="4A2F94AD" w14:textId="77777777" w:rsidR="00017D8D" w:rsidRPr="00017D8D" w:rsidRDefault="00017D8D" w:rsidP="00017D8D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i w:val="0"/>
                <w:sz w:val="18"/>
                <w:szCs w:val="18"/>
              </w:rPr>
            </w:pPr>
            <w:r w:rsidRPr="00017D8D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              IsVip = false;</w:t>
            </w:r>
          </w:p>
          <w:p w14:paraId="1E679D92" w14:textId="77777777" w:rsidR="006F17D7" w:rsidRDefault="00017D8D" w:rsidP="00017D8D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7D8D">
              <w:rPr>
                <w:rFonts w:ascii="Consolas" w:hAnsi="Consolas" w:cs="Consolas"/>
                <w:i w:val="0"/>
                <w:sz w:val="18"/>
                <w:szCs w:val="18"/>
              </w:rPr>
              <w:t xml:space="preserve">                                         Credit = 60M;}</w:t>
            </w:r>
          </w:p>
        </w:tc>
      </w:tr>
    </w:tbl>
    <w:p w14:paraId="1D249D83" w14:textId="77777777" w:rsidR="00017D8D" w:rsidRDefault="00017D8D" w:rsidP="00255F27">
      <w:pPr>
        <w:spacing w:after="0"/>
        <w:rPr>
          <w:b/>
        </w:rPr>
      </w:pPr>
    </w:p>
    <w:p w14:paraId="20BB6423" w14:textId="77777777" w:rsidR="00255F27" w:rsidRDefault="00A37079" w:rsidP="00255F27">
      <w:pPr>
        <w:spacing w:after="0"/>
      </w:pPr>
      <w:r>
        <w:rPr>
          <w:b/>
        </w:rPr>
        <w:t>1</w:t>
      </w:r>
      <w:r w:rsidR="00C7703A">
        <w:rPr>
          <w:b/>
        </w:rPr>
        <w:t>.</w:t>
      </w:r>
      <w:r w:rsidR="00E408A5">
        <w:rPr>
          <w:b/>
        </w:rPr>
        <w:t>4</w:t>
      </w:r>
      <w:r w:rsidR="00255F27">
        <w:t xml:space="preserve">. Open Module2/Tests/Tests.fs, </w:t>
      </w:r>
      <w:r w:rsidR="00E408A5">
        <w:t>uncomment the tests 2-1, 2-2,</w:t>
      </w:r>
      <w:r w:rsidR="00255F27">
        <w:t xml:space="preserve"> 2-3</w:t>
      </w:r>
      <w:r w:rsidR="00E408A5">
        <w:t xml:space="preserve"> and 2-4</w:t>
      </w:r>
      <w:r w:rsidR="00255F27">
        <w:t>, save all the files and run</w:t>
      </w:r>
      <w:r w:rsidR="00634E60">
        <w:t xml:space="preserve"> “dotnet test M</w:t>
      </w:r>
      <w:r w:rsidR="00D30527">
        <w:t>odule2/Tests” in the command terminal</w:t>
      </w:r>
      <w:r w:rsidR="00634E60">
        <w:t>.</w:t>
      </w:r>
    </w:p>
    <w:p w14:paraId="4FFD595F" w14:textId="77777777" w:rsidR="007B21A9" w:rsidRDefault="007B21A9" w:rsidP="005448BB">
      <w:pPr>
        <w:spacing w:after="0"/>
      </w:pPr>
    </w:p>
    <w:p w14:paraId="455A765D" w14:textId="77777777" w:rsidR="007B21A9" w:rsidRDefault="00E408A5" w:rsidP="007B21A9">
      <w:pPr>
        <w:pStyle w:val="Heading2"/>
      </w:pPr>
      <w:r>
        <w:t>Step 2</w:t>
      </w:r>
      <w:r w:rsidR="007B21A9">
        <w:t xml:space="preserve">: Create an </w:t>
      </w:r>
      <w:r w:rsidR="007B21A9" w:rsidRPr="007B21A9">
        <w:t xml:space="preserve">upgradeCustomer </w:t>
      </w:r>
      <w:r w:rsidR="007B21A9">
        <w:t>function</w:t>
      </w:r>
    </w:p>
    <w:p w14:paraId="3A7BBA5B" w14:textId="77777777" w:rsidR="001F2544" w:rsidRDefault="001F2544" w:rsidP="005448BB">
      <w:pPr>
        <w:spacing w:after="0"/>
      </w:pPr>
    </w:p>
    <w:p w14:paraId="37A91677" w14:textId="77777777" w:rsidR="001F2544" w:rsidRDefault="00E408A5" w:rsidP="005448BB">
      <w:pPr>
        <w:spacing w:after="0"/>
      </w:pPr>
      <w:r>
        <w:rPr>
          <w:b/>
        </w:rPr>
        <w:t>2</w:t>
      </w:r>
      <w:r w:rsidR="00E4471A">
        <w:rPr>
          <w:b/>
        </w:rPr>
        <w:t>.1</w:t>
      </w:r>
      <w:r w:rsidR="007B21A9" w:rsidRPr="00337E9D">
        <w:rPr>
          <w:b/>
        </w:rPr>
        <w:t>.</w:t>
      </w:r>
      <w:r w:rsidR="001F2544">
        <w:t xml:space="preserve"> Create a function call</w:t>
      </w:r>
      <w:r w:rsidR="002F4DC2">
        <w:t>ed “upgradeCustomer” in</w:t>
      </w:r>
      <w:r w:rsidR="001F2544">
        <w:t xml:space="preserve"> </w:t>
      </w:r>
      <w:r w:rsidR="0092775F">
        <w:t>Module2/Application/</w:t>
      </w:r>
      <w:r w:rsidR="007B21A9">
        <w:t>Functions.fs that</w:t>
      </w:r>
    </w:p>
    <w:p w14:paraId="6CCFB22A" w14:textId="77777777" w:rsidR="00A13870" w:rsidRDefault="00A13870" w:rsidP="00A13870">
      <w:pPr>
        <w:pStyle w:val="ListParagraph"/>
        <w:numPr>
          <w:ilvl w:val="0"/>
          <w:numId w:val="19"/>
        </w:numPr>
        <w:spacing w:after="0"/>
      </w:pPr>
      <w:r>
        <w:t>Receives a customer as parameter</w:t>
      </w:r>
    </w:p>
    <w:p w14:paraId="76F2D46A" w14:textId="77777777" w:rsidR="00E4471A" w:rsidRDefault="00E4471A" w:rsidP="00E4471A">
      <w:pPr>
        <w:pStyle w:val="ListParagraph"/>
        <w:numPr>
          <w:ilvl w:val="0"/>
          <w:numId w:val="19"/>
        </w:numPr>
        <w:spacing w:after="0"/>
      </w:pPr>
      <w:r>
        <w:t>Calls get</w:t>
      </w:r>
      <w:r w:rsidR="00F86C8B">
        <w:t>Purchases</w:t>
      </w:r>
      <w:r>
        <w:t xml:space="preserve"> with the customer and assigns the r</w:t>
      </w:r>
      <w:r w:rsidR="00F86C8B">
        <w:t>esult to a customerWithPurchases</w:t>
      </w:r>
      <w:r>
        <w:t xml:space="preserve"> value</w:t>
      </w:r>
    </w:p>
    <w:p w14:paraId="5CCBDAB8" w14:textId="77777777" w:rsidR="00E4471A" w:rsidRDefault="00E4471A" w:rsidP="00E4471A">
      <w:pPr>
        <w:pStyle w:val="ListParagraph"/>
        <w:numPr>
          <w:ilvl w:val="0"/>
          <w:numId w:val="19"/>
        </w:numPr>
        <w:spacing w:after="0"/>
      </w:pPr>
      <w:r>
        <w:t xml:space="preserve">Then </w:t>
      </w:r>
      <w:r w:rsidR="00A53A67">
        <w:t xml:space="preserve">it </w:t>
      </w:r>
      <w:r w:rsidR="005B615A">
        <w:t>calls tryPromote</w:t>
      </w:r>
      <w:r>
        <w:t>ToV</w:t>
      </w:r>
      <w:r w:rsidR="00F86C8B">
        <w:t>ip passing customerWithPurchases</w:t>
      </w:r>
      <w:r>
        <w:t xml:space="preserve"> and assigns the res</w:t>
      </w:r>
      <w:r w:rsidR="00BF348D">
        <w:t>ult to a promotedCustomer value</w:t>
      </w:r>
    </w:p>
    <w:p w14:paraId="1392BA8F" w14:textId="77777777" w:rsidR="00E4471A" w:rsidRDefault="00E4471A" w:rsidP="00E4471A">
      <w:pPr>
        <w:pStyle w:val="ListParagraph"/>
        <w:numPr>
          <w:ilvl w:val="0"/>
          <w:numId w:val="19"/>
        </w:numPr>
        <w:spacing w:after="0"/>
      </w:pPr>
      <w:r>
        <w:t xml:space="preserve">Then </w:t>
      </w:r>
      <w:r w:rsidR="00A53A67">
        <w:t xml:space="preserve">it </w:t>
      </w:r>
      <w:r>
        <w:t>calls increaseCreditUsingVip with promotedCustomer and assigns the resu</w:t>
      </w:r>
      <w:r w:rsidR="00BF348D">
        <w:t>lt to an upgradedCustomer value</w:t>
      </w:r>
    </w:p>
    <w:p w14:paraId="7F0BC122" w14:textId="77777777" w:rsidR="00A13870" w:rsidRDefault="00E4471A" w:rsidP="00E4471A">
      <w:pPr>
        <w:pStyle w:val="ListParagraph"/>
        <w:numPr>
          <w:ilvl w:val="0"/>
          <w:numId w:val="19"/>
        </w:numPr>
        <w:spacing w:after="0"/>
      </w:pPr>
      <w:r>
        <w:t>Returns the upgradedCustomer value</w:t>
      </w:r>
    </w:p>
    <w:p w14:paraId="00FD369B" w14:textId="77777777" w:rsidR="007B21A9" w:rsidRDefault="007B21A9" w:rsidP="005448BB">
      <w:pPr>
        <w:spacing w:after="0"/>
      </w:pPr>
    </w:p>
    <w:bookmarkStart w:id="16" w:name="_MON_1470987108"/>
    <w:bookmarkEnd w:id="16"/>
    <w:p w14:paraId="0D249887" w14:textId="77777777" w:rsidR="001F2544" w:rsidRDefault="004E1E53" w:rsidP="001F2544">
      <w:r>
        <w:rPr>
          <w:noProof/>
        </w:rPr>
        <w:object w:dxaOrig="9026" w:dyaOrig="1603" w14:anchorId="715C9D0F">
          <v:shape id="_x0000_i1034" type="#_x0000_t75" alt="" style="width:453.75pt;height:79.5pt;mso-width-percent:0;mso-height-percent:0;mso-width-percent:0;mso-height-percent:0" o:ole="" o:bordertopcolor="this" o:borderleftcolor="this" o:borderbottomcolor="this" o:borderrightcolor="this">
            <v:imagedata r:id="rId2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4" DrawAspect="Content" ObjectID="_1840126606" r:id="rId29"/>
        </w:object>
      </w:r>
    </w:p>
    <w:p w14:paraId="4FFC19B5" w14:textId="77777777" w:rsidR="00355AED" w:rsidRDefault="00355AED" w:rsidP="001F2544"/>
    <w:p w14:paraId="15730F9B" w14:textId="77777777" w:rsidR="00B3561B" w:rsidRDefault="00355AED" w:rsidP="00355AED">
      <w:pPr>
        <w:spacing w:after="0"/>
      </w:pPr>
      <w:r>
        <w:rPr>
          <w:b/>
        </w:rPr>
        <w:t>2.2</w:t>
      </w:r>
      <w:r>
        <w:t xml:space="preserve">. </w:t>
      </w:r>
      <w:r w:rsidR="00B3561B">
        <w:t>Send the function to</w:t>
      </w:r>
      <w:r>
        <w:t xml:space="preserve"> the F# Interactive and test it in Module2/Application/Try.</w:t>
      </w:r>
      <w:r w:rsidR="00434C92">
        <w:t>fsx using the existing customer and assigning the result to an upgradedCustomer value.</w:t>
      </w:r>
    </w:p>
    <w:p w14:paraId="7A2A7D2E" w14:textId="77777777" w:rsidR="007C3484" w:rsidRDefault="007C3484" w:rsidP="001F2544">
      <w:pPr>
        <w:spacing w:after="0"/>
      </w:pPr>
    </w:p>
    <w:p w14:paraId="4B113FAD" w14:textId="77777777" w:rsidR="001F2544" w:rsidRDefault="00E408A5" w:rsidP="001F2544">
      <w:pPr>
        <w:spacing w:after="0"/>
      </w:pPr>
      <w:r>
        <w:rPr>
          <w:b/>
        </w:rPr>
        <w:t>2</w:t>
      </w:r>
      <w:r w:rsidR="009664B8">
        <w:rPr>
          <w:b/>
        </w:rPr>
        <w:t>.</w:t>
      </w:r>
      <w:r w:rsidR="003D4528">
        <w:rPr>
          <w:b/>
        </w:rPr>
        <w:t>3</w:t>
      </w:r>
      <w:r w:rsidR="00E4471A" w:rsidRPr="00337E9D">
        <w:rPr>
          <w:b/>
        </w:rPr>
        <w:t>.</w:t>
      </w:r>
      <w:r w:rsidR="001F2544">
        <w:t xml:space="preserve"> Refactor </w:t>
      </w:r>
      <w:r w:rsidR="00F41EE8">
        <w:t xml:space="preserve">the </w:t>
      </w:r>
      <w:r w:rsidR="001F2544">
        <w:t>“upgradeCustomer”</w:t>
      </w:r>
      <w:r w:rsidR="00F41EE8">
        <w:t xml:space="preserve"> function</w:t>
      </w:r>
      <w:r w:rsidR="001F2544">
        <w:t xml:space="preserve"> </w:t>
      </w:r>
      <w:r w:rsidR="006A73DE">
        <w:t>to use the pipelining operator</w:t>
      </w:r>
      <w:r w:rsidR="001F2544">
        <w:t>:</w:t>
      </w:r>
    </w:p>
    <w:p w14:paraId="6FC4B453" w14:textId="77777777" w:rsidR="00E4471A" w:rsidRDefault="00E4471A" w:rsidP="001F2544">
      <w:pPr>
        <w:spacing w:after="0"/>
      </w:pPr>
    </w:p>
    <w:bookmarkStart w:id="17" w:name="_MON_1470987266"/>
    <w:bookmarkEnd w:id="17"/>
    <w:p w14:paraId="6846C43E" w14:textId="77777777" w:rsidR="001F2544" w:rsidRDefault="004E1E53" w:rsidP="001F2544">
      <w:pPr>
        <w:spacing w:after="0"/>
      </w:pPr>
      <w:r>
        <w:rPr>
          <w:noProof/>
        </w:rPr>
        <w:object w:dxaOrig="9360" w:dyaOrig="1557" w14:anchorId="35039EF0">
          <v:shape id="_x0000_i1035" type="#_x0000_t75" alt="" style="width:453.75pt;height:79.5pt;mso-width-percent:0;mso-height-percent:0;mso-width-percent:0;mso-height-percent:0" o:ole="" o:bordertopcolor="this" o:borderleftcolor="this" o:borderbottomcolor="this" o:borderrightcolor="this">
            <v:imagedata r:id="rId3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5" DrawAspect="Content" ObjectID="_1840126607" r:id="rId31"/>
        </w:object>
      </w:r>
    </w:p>
    <w:p w14:paraId="7DE37488" w14:textId="77777777" w:rsidR="007C3484" w:rsidRDefault="007C3484" w:rsidP="001F2544">
      <w:pPr>
        <w:spacing w:after="0"/>
      </w:pPr>
    </w:p>
    <w:p w14:paraId="19FA88D5" w14:textId="77777777" w:rsidR="001F2544" w:rsidRDefault="00E408A5" w:rsidP="001F2544">
      <w:pPr>
        <w:spacing w:after="0"/>
      </w:pPr>
      <w:r>
        <w:rPr>
          <w:b/>
        </w:rPr>
        <w:t>2</w:t>
      </w:r>
      <w:r w:rsidR="003D4528">
        <w:rPr>
          <w:b/>
        </w:rPr>
        <w:t>.4</w:t>
      </w:r>
      <w:r w:rsidR="00E4471A" w:rsidRPr="00337E9D">
        <w:rPr>
          <w:b/>
        </w:rPr>
        <w:t>.</w:t>
      </w:r>
      <w:r w:rsidR="001F2544">
        <w:t xml:space="preserve"> </w:t>
      </w:r>
      <w:r w:rsidR="00B3561B">
        <w:t>Send</w:t>
      </w:r>
      <w:r w:rsidR="0038465A">
        <w:t xml:space="preserve"> the new</w:t>
      </w:r>
      <w:r w:rsidR="00B3561B">
        <w:t xml:space="preserve"> “upgradeCustomer” to</w:t>
      </w:r>
      <w:r w:rsidR="00DE4F99">
        <w:t xml:space="preserve"> the F# Interactive and test it again</w:t>
      </w:r>
      <w:r w:rsidR="00AF45C2">
        <w:t xml:space="preserve"> in</w:t>
      </w:r>
      <w:r w:rsidR="00E019D9">
        <w:t xml:space="preserve"> Module2/Application/Try.fsx</w:t>
      </w:r>
      <w:r w:rsidR="0038465A">
        <w:t>.</w:t>
      </w:r>
    </w:p>
    <w:p w14:paraId="3B601DEF" w14:textId="77777777" w:rsidR="007C3484" w:rsidRDefault="007C3484" w:rsidP="001F2544">
      <w:pPr>
        <w:spacing w:after="0"/>
      </w:pPr>
    </w:p>
    <w:p w14:paraId="71692965" w14:textId="77777777" w:rsidR="001F2544" w:rsidRDefault="00E408A5" w:rsidP="001F2544">
      <w:pPr>
        <w:spacing w:after="0"/>
      </w:pPr>
      <w:r>
        <w:rPr>
          <w:b/>
        </w:rPr>
        <w:t>2</w:t>
      </w:r>
      <w:r w:rsidR="003D4528">
        <w:rPr>
          <w:b/>
        </w:rPr>
        <w:t>.5</w:t>
      </w:r>
      <w:r w:rsidR="00E4471A" w:rsidRPr="00337E9D">
        <w:rPr>
          <w:b/>
        </w:rPr>
        <w:t>.</w:t>
      </w:r>
      <w:r w:rsidR="001F2544">
        <w:t xml:space="preserve"> Refactor “upgradeCustomer” again</w:t>
      </w:r>
      <w:r w:rsidR="002E71BC">
        <w:t xml:space="preserve">, but this time using </w:t>
      </w:r>
      <w:r w:rsidR="001F2544">
        <w:t>composition:</w:t>
      </w:r>
    </w:p>
    <w:p w14:paraId="6A660425" w14:textId="77777777" w:rsidR="00E4471A" w:rsidRDefault="00E4471A" w:rsidP="001F2544">
      <w:pPr>
        <w:spacing w:after="0"/>
      </w:pPr>
    </w:p>
    <w:bookmarkStart w:id="18" w:name="_MON_1470987428"/>
    <w:bookmarkEnd w:id="18"/>
    <w:p w14:paraId="66B9F467" w14:textId="77777777" w:rsidR="001F2544" w:rsidRDefault="004E1E53" w:rsidP="001F2544">
      <w:pPr>
        <w:spacing w:after="0"/>
      </w:pPr>
      <w:r>
        <w:rPr>
          <w:noProof/>
        </w:rPr>
        <w:object w:dxaOrig="9026" w:dyaOrig="544" w14:anchorId="658C98E6">
          <v:shape id="_x0000_i1036" type="#_x0000_t75" alt="" style="width:453.75pt;height:28.5pt;mso-width-percent:0;mso-height-percent:0;mso-width-percent:0;mso-height-percent:0" o:ole="" o:bordertopcolor="this" o:borderleftcolor="this" o:borderbottomcolor="this" o:borderrightcolor="this">
            <v:imagedata r:id="rId3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6" DrawAspect="Content" ObjectID="_1840126608" r:id="rId33"/>
        </w:object>
      </w:r>
    </w:p>
    <w:p w14:paraId="06E20204" w14:textId="77777777" w:rsidR="00984609" w:rsidRDefault="00984609" w:rsidP="001F2544">
      <w:pPr>
        <w:spacing w:after="0"/>
      </w:pPr>
    </w:p>
    <w:p w14:paraId="27740AD4" w14:textId="77777777" w:rsidR="00984609" w:rsidRDefault="00984609" w:rsidP="001F2544">
      <w:pPr>
        <w:spacing w:after="0"/>
      </w:pPr>
      <w:r>
        <w:t>Note that the customer parameter needs to be removed when using composition.</w:t>
      </w:r>
    </w:p>
    <w:p w14:paraId="29D02369" w14:textId="77777777" w:rsidR="005E7143" w:rsidRDefault="005E7143" w:rsidP="001F2544">
      <w:pPr>
        <w:spacing w:after="0"/>
      </w:pPr>
    </w:p>
    <w:p w14:paraId="30EB360F" w14:textId="77777777" w:rsidR="00C96D52" w:rsidRDefault="00E408A5" w:rsidP="00B3561B">
      <w:pPr>
        <w:spacing w:after="0"/>
      </w:pPr>
      <w:r>
        <w:rPr>
          <w:b/>
        </w:rPr>
        <w:t>2</w:t>
      </w:r>
      <w:r w:rsidR="003D4528">
        <w:rPr>
          <w:b/>
        </w:rPr>
        <w:t>.6</w:t>
      </w:r>
      <w:r w:rsidR="00E4471A" w:rsidRPr="00337E9D">
        <w:rPr>
          <w:b/>
        </w:rPr>
        <w:t>.</w:t>
      </w:r>
      <w:r w:rsidR="006F6EE0">
        <w:t xml:space="preserve"> </w:t>
      </w:r>
      <w:r w:rsidR="00D673E4">
        <w:t>Open Module2/Tests/Tests.fs, u</w:t>
      </w:r>
      <w:r w:rsidR="009664B8">
        <w:t>ncomment tests 2-5 and 2-6</w:t>
      </w:r>
      <w:r w:rsidR="006F6EE0">
        <w:t xml:space="preserve">, save all the files and run </w:t>
      </w:r>
      <w:r w:rsidR="00B3561B">
        <w:t>“dotnet test M</w:t>
      </w:r>
      <w:r w:rsidR="00D30527">
        <w:t>odule2/Tests” in the command terminal</w:t>
      </w:r>
      <w:r w:rsidR="00B3561B">
        <w:t>.</w:t>
      </w:r>
      <w:r w:rsidR="00C96D52">
        <w:br w:type="page"/>
      </w:r>
    </w:p>
    <w:p w14:paraId="4A8598CB" w14:textId="77777777" w:rsidR="00D129AA" w:rsidRDefault="00D129AA" w:rsidP="00D129AA">
      <w:pPr>
        <w:pStyle w:val="Heading1"/>
      </w:pPr>
      <w:bookmarkStart w:id="19" w:name="_Toc397286534"/>
      <w:bookmarkStart w:id="20" w:name="_Toc439596086"/>
      <w:r>
        <w:lastRenderedPageBreak/>
        <w:t>Module 3</w:t>
      </w:r>
      <w:bookmarkEnd w:id="19"/>
      <w:bookmarkEnd w:id="20"/>
    </w:p>
    <w:p w14:paraId="02437832" w14:textId="77777777" w:rsidR="00D129AA" w:rsidRDefault="00D129AA" w:rsidP="00D129AA">
      <w:pPr>
        <w:pStyle w:val="ListParagraph"/>
        <w:numPr>
          <w:ilvl w:val="0"/>
          <w:numId w:val="6"/>
        </w:numPr>
        <w:spacing w:line="240" w:lineRule="auto"/>
      </w:pPr>
      <w:r>
        <w:t>Options</w:t>
      </w:r>
      <w:r w:rsidRPr="00921E1A">
        <w:t xml:space="preserve"> </w:t>
      </w:r>
    </w:p>
    <w:p w14:paraId="7166BE79" w14:textId="77777777" w:rsidR="00D129AA" w:rsidRDefault="00D129AA" w:rsidP="00D129AA">
      <w:pPr>
        <w:pStyle w:val="ListParagraph"/>
        <w:numPr>
          <w:ilvl w:val="0"/>
          <w:numId w:val="6"/>
        </w:numPr>
        <w:spacing w:line="240" w:lineRule="auto"/>
      </w:pP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2B1050E" wp14:editId="0C1BEF03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4052570" cy="290195"/>
                <wp:effectExtent l="0" t="0" r="24130" b="1460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5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B553D" w14:textId="77777777" w:rsidR="00BF58ED" w:rsidRDefault="00BF58ED" w:rsidP="00D129AA">
                            <w:pPr>
                              <w:jc w:val="center"/>
                            </w:pPr>
                            <w:r>
                              <w:t>Do not copy and paste the code, you must type each exercise, manually.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1050E" id="_x0000_s1030" type="#_x0000_t202" style="position:absolute;left:0;text-align:left;margin-left:267.9pt;margin-top:.55pt;width:319.1pt;height:22.8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">
                <v:textbox>
                  <w:txbxContent>
                    <w:p w14:paraId="59EB553D" w14:textId="77777777" w:rsidR="00BF58ED" w:rsidRDefault="00BF58ED" w:rsidP="00D129AA">
                      <w:pPr>
                        <w:jc w:val="center"/>
                      </w:pPr>
                      <w:r>
                        <w:t>Do not copy and paste the code, you must type each exercise, manually.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Pattern matching</w:t>
      </w:r>
      <w:r w:rsidRPr="00921E1A">
        <w:t xml:space="preserve"> </w:t>
      </w:r>
    </w:p>
    <w:p w14:paraId="0DA61D86" w14:textId="77777777" w:rsidR="00D129AA" w:rsidRDefault="00D129AA" w:rsidP="00D129AA">
      <w:pPr>
        <w:pStyle w:val="ListParagraph"/>
        <w:numPr>
          <w:ilvl w:val="0"/>
          <w:numId w:val="6"/>
        </w:numPr>
        <w:spacing w:line="240" w:lineRule="auto"/>
      </w:pPr>
      <w:r>
        <w:t>Discriminated unions</w:t>
      </w:r>
    </w:p>
    <w:p w14:paraId="38C767EF" w14:textId="77777777" w:rsidR="00D129AA" w:rsidRDefault="00D129AA" w:rsidP="00D129AA">
      <w:r>
        <w:t>Duration: 15-20 minutes</w:t>
      </w:r>
    </w:p>
    <w:p w14:paraId="54EB15E3" w14:textId="77777777" w:rsidR="00D129AA" w:rsidRDefault="00D129AA" w:rsidP="00D129AA"/>
    <w:p w14:paraId="59B38C0A" w14:textId="77777777" w:rsidR="00D129AA" w:rsidRDefault="00D129AA" w:rsidP="00D129AA">
      <w:pPr>
        <w:pStyle w:val="Heading2"/>
      </w:pPr>
      <w:r>
        <w:t>Step 1: Create new types</w:t>
      </w:r>
    </w:p>
    <w:p w14:paraId="58104F05" w14:textId="77777777" w:rsidR="00D129AA" w:rsidRDefault="00D129AA" w:rsidP="00D129AA">
      <w:pPr>
        <w:spacing w:after="0"/>
      </w:pPr>
    </w:p>
    <w:p w14:paraId="04B46888" w14:textId="77777777" w:rsidR="00D129AA" w:rsidRDefault="00D129AA" w:rsidP="00D129AA">
      <w:pPr>
        <w:spacing w:after="0"/>
      </w:pPr>
      <w:r>
        <w:rPr>
          <w:b/>
        </w:rPr>
        <w:t>1.1</w:t>
      </w:r>
      <w:r w:rsidRPr="00337E9D">
        <w:rPr>
          <w:b/>
        </w:rPr>
        <w:t>.</w:t>
      </w:r>
      <w:r>
        <w:t xml:space="preserve"> Go to the Module3/Application, open Types.fs and create the following types (above the existing Customer type):</w:t>
      </w:r>
    </w:p>
    <w:p w14:paraId="181AEA99" w14:textId="77777777" w:rsidR="00D129AA" w:rsidRDefault="00D129AA" w:rsidP="00D129AA">
      <w:pPr>
        <w:pStyle w:val="ListParagraph"/>
        <w:numPr>
          <w:ilvl w:val="0"/>
          <w:numId w:val="20"/>
        </w:numPr>
        <w:spacing w:after="0"/>
      </w:pPr>
      <w:r>
        <w:t>A record called “PersonalDetails” with the following fields:</w:t>
      </w:r>
    </w:p>
    <w:p w14:paraId="5BA6A41B" w14:textId="77777777" w:rsidR="00D129AA" w:rsidRDefault="00D129AA" w:rsidP="00D129AA">
      <w:pPr>
        <w:pStyle w:val="ListParagraph"/>
        <w:numPr>
          <w:ilvl w:val="1"/>
          <w:numId w:val="20"/>
        </w:numPr>
        <w:spacing w:after="0"/>
      </w:pPr>
      <w:r>
        <w:t>FirstName: string</w:t>
      </w:r>
    </w:p>
    <w:p w14:paraId="22F28650" w14:textId="77777777" w:rsidR="00D129AA" w:rsidRDefault="00D129AA" w:rsidP="00D129AA">
      <w:pPr>
        <w:pStyle w:val="ListParagraph"/>
        <w:numPr>
          <w:ilvl w:val="1"/>
          <w:numId w:val="20"/>
        </w:numPr>
        <w:spacing w:after="0"/>
      </w:pPr>
      <w:r>
        <w:t>LastName: string</w:t>
      </w:r>
    </w:p>
    <w:p w14:paraId="4D17711F" w14:textId="77777777" w:rsidR="00D129AA" w:rsidRDefault="00D129AA" w:rsidP="00D129AA">
      <w:pPr>
        <w:pStyle w:val="ListParagraph"/>
        <w:numPr>
          <w:ilvl w:val="1"/>
          <w:numId w:val="20"/>
        </w:numPr>
        <w:spacing w:after="0"/>
      </w:pPr>
      <w:r>
        <w:t>DateOfBirth: DateTime</w:t>
      </w:r>
    </w:p>
    <w:p w14:paraId="175B85BC" w14:textId="77777777" w:rsidR="00D129AA" w:rsidRDefault="00D129AA" w:rsidP="00D129AA">
      <w:pPr>
        <w:pStyle w:val="ListParagraph"/>
        <w:numPr>
          <w:ilvl w:val="0"/>
          <w:numId w:val="20"/>
        </w:numPr>
        <w:spacing w:after="0"/>
      </w:pPr>
      <w:r>
        <w:t>A discriminated union called “Notifications” with the following cases:</w:t>
      </w:r>
    </w:p>
    <w:p w14:paraId="2D263E1C" w14:textId="77777777" w:rsidR="00D129AA" w:rsidRDefault="00D129AA" w:rsidP="00D129AA">
      <w:pPr>
        <w:pStyle w:val="ListParagraph"/>
        <w:numPr>
          <w:ilvl w:val="1"/>
          <w:numId w:val="20"/>
        </w:numPr>
        <w:spacing w:after="0"/>
      </w:pPr>
      <w:r>
        <w:t>NoNotifications</w:t>
      </w:r>
    </w:p>
    <w:p w14:paraId="2F299695" w14:textId="77777777" w:rsidR="00D129AA" w:rsidRDefault="00D129AA" w:rsidP="00D129AA">
      <w:pPr>
        <w:pStyle w:val="ListParagraph"/>
        <w:numPr>
          <w:ilvl w:val="1"/>
          <w:numId w:val="20"/>
        </w:numPr>
        <w:spacing w:after="0"/>
      </w:pPr>
      <w:r>
        <w:t>ReceiveNotification of receiveDeals: bool * receiveAlerts: bool</w:t>
      </w:r>
    </w:p>
    <w:p w14:paraId="6982A6DF" w14:textId="77777777" w:rsidR="00D129AA" w:rsidRDefault="00D129AA" w:rsidP="00D129AA">
      <w:pPr>
        <w:spacing w:after="0"/>
      </w:pPr>
      <w:r>
        <w:t>Then add the following new fields to the Customer:</w:t>
      </w:r>
    </w:p>
    <w:p w14:paraId="5448A38F" w14:textId="77777777" w:rsidR="00D129AA" w:rsidRDefault="00D129AA" w:rsidP="00D129AA">
      <w:pPr>
        <w:pStyle w:val="ListParagraph"/>
        <w:numPr>
          <w:ilvl w:val="0"/>
          <w:numId w:val="20"/>
        </w:numPr>
        <w:spacing w:after="0"/>
      </w:pPr>
      <w:r>
        <w:t>PersonalDetails: PersonalDetails option</w:t>
      </w:r>
    </w:p>
    <w:p w14:paraId="01B78A08" w14:textId="77777777" w:rsidR="00D129AA" w:rsidRDefault="00D129AA" w:rsidP="00D129AA">
      <w:pPr>
        <w:pStyle w:val="ListParagraph"/>
        <w:numPr>
          <w:ilvl w:val="0"/>
          <w:numId w:val="20"/>
        </w:numPr>
        <w:spacing w:after="0"/>
      </w:pPr>
      <w:r>
        <w:t>Notifications: Notifications</w:t>
      </w:r>
    </w:p>
    <w:p w14:paraId="793709A7" w14:textId="77777777" w:rsidR="00D129AA" w:rsidRDefault="00D129AA" w:rsidP="00D129AA">
      <w:pPr>
        <w:spacing w:after="0"/>
      </w:pPr>
      <w:r>
        <w:t>Finally update the Credit field to use the decimal&lt;USD&gt; type</w:t>
      </w:r>
    </w:p>
    <w:p w14:paraId="4F7A4714" w14:textId="77777777" w:rsidR="00D129AA" w:rsidRDefault="00D129AA" w:rsidP="00D129AA">
      <w:pPr>
        <w:pStyle w:val="ListParagraph"/>
        <w:spacing w:after="0"/>
        <w:ind w:left="765"/>
      </w:pPr>
    </w:p>
    <w:p w14:paraId="21059AF7" w14:textId="77777777" w:rsidR="00D129AA" w:rsidRDefault="00D129AA" w:rsidP="00D129AA">
      <w:r w:rsidRPr="00256895">
        <w:rPr>
          <w:noProof/>
        </w:rPr>
        <w:drawing>
          <wp:inline distT="0" distB="0" distL="0" distR="0" wp14:anchorId="26AD028F" wp14:editId="5647F1D4">
            <wp:extent cx="4494628" cy="3222110"/>
            <wp:effectExtent l="12700" t="12700" r="13970" b="165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1484" cy="322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6C141" w14:textId="77777777" w:rsidR="00D129AA" w:rsidRDefault="00D129AA" w:rsidP="00D129AA">
      <w:pPr>
        <w:spacing w:after="0"/>
      </w:pPr>
      <w:r>
        <w:rPr>
          <w:b/>
        </w:rPr>
        <w:t>1.2</w:t>
      </w:r>
      <w:r w:rsidRPr="00337E9D">
        <w:rPr>
          <w:b/>
        </w:rPr>
        <w:t>.</w:t>
      </w:r>
      <w:r>
        <w:t xml:space="preserve"> Highlight all but the “module Types” line and send it to the F# Interactive (including “open System”).</w:t>
      </w:r>
    </w:p>
    <w:p w14:paraId="5700DE69" w14:textId="77777777" w:rsidR="00D129AA" w:rsidRDefault="00D129AA" w:rsidP="00D129AA">
      <w:pPr>
        <w:spacing w:after="0"/>
      </w:pPr>
    </w:p>
    <w:p w14:paraId="57614F77" w14:textId="77777777" w:rsidR="00D129AA" w:rsidRDefault="00D129AA" w:rsidP="00D129AA">
      <w:pPr>
        <w:pStyle w:val="Heading2"/>
      </w:pPr>
      <w:r>
        <w:lastRenderedPageBreak/>
        <w:t>Step 2: Update the tryPromoteToVip function</w:t>
      </w:r>
    </w:p>
    <w:p w14:paraId="4B326298" w14:textId="77777777" w:rsidR="00D129AA" w:rsidRDefault="00D129AA" w:rsidP="00D129AA">
      <w:pPr>
        <w:spacing w:after="0"/>
      </w:pPr>
    </w:p>
    <w:p w14:paraId="66FD3D4E" w14:textId="77777777" w:rsidR="00D129AA" w:rsidRDefault="00D129AA" w:rsidP="00D129AA">
      <w:pPr>
        <w:spacing w:after="0"/>
      </w:pPr>
      <w:r>
        <w:rPr>
          <w:b/>
        </w:rPr>
        <w:t>2.1</w:t>
      </w:r>
      <w:r w:rsidRPr="00337E9D">
        <w:rPr>
          <w:b/>
        </w:rPr>
        <w:t>.</w:t>
      </w:r>
      <w:r>
        <w:t xml:space="preserve"> Update the “tryPromoteToVip” function to use the “amount” of the purchases in Module3/Application/Functions.fs</w:t>
      </w:r>
      <w:r w:rsidR="00EF302A">
        <w:t>. Use the “amount” to update the customer status to VIP is the amount in &gt; then 100.</w:t>
      </w:r>
    </w:p>
    <w:p w14:paraId="1C25BC3E" w14:textId="77777777" w:rsidR="00D129AA" w:rsidRDefault="00D129AA" w:rsidP="00D129AA">
      <w:pPr>
        <w:spacing w:after="0"/>
      </w:pPr>
    </w:p>
    <w:p w14:paraId="6EB3675E" w14:textId="77777777" w:rsidR="00D129AA" w:rsidRDefault="00D129AA" w:rsidP="00D129AA">
      <w:pPr>
        <w:spacing w:after="0"/>
      </w:pPr>
      <w:r w:rsidRPr="00300D5B">
        <w:rPr>
          <w:noProof/>
        </w:rPr>
        <w:drawing>
          <wp:inline distT="0" distB="0" distL="0" distR="0" wp14:anchorId="21152F9A" wp14:editId="44CFFBC4">
            <wp:extent cx="4768947" cy="1030725"/>
            <wp:effectExtent l="12700" t="12700" r="6350" b="1079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3573" cy="1042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9180F9" w14:textId="77777777" w:rsidR="00D129AA" w:rsidRDefault="00D129AA" w:rsidP="00D129AA">
      <w:pPr>
        <w:spacing w:after="0"/>
      </w:pPr>
    </w:p>
    <w:p w14:paraId="300DCC2A" w14:textId="77777777" w:rsidR="00D129AA" w:rsidRDefault="00D129AA" w:rsidP="00D129AA">
      <w:pPr>
        <w:spacing w:after="0"/>
      </w:pPr>
      <w:r>
        <w:rPr>
          <w:b/>
        </w:rPr>
        <w:t>2.2</w:t>
      </w:r>
      <w:r w:rsidRPr="00337E9D">
        <w:rPr>
          <w:b/>
        </w:rPr>
        <w:t>.</w:t>
      </w:r>
      <w:r>
        <w:t xml:space="preserve"> Open Module3/Tests/Tests.fs, uncomment the tests 3-1, 3-2 and the customer defined at the top, save all the files and run “dotnet test Module3/Tests” in the command terminal.</w:t>
      </w:r>
    </w:p>
    <w:p w14:paraId="1C5E3CE7" w14:textId="77777777" w:rsidR="00D129AA" w:rsidRDefault="00D129AA" w:rsidP="00D129AA">
      <w:pPr>
        <w:spacing w:after="0"/>
      </w:pPr>
    </w:p>
    <w:p w14:paraId="665334FE" w14:textId="77777777" w:rsidR="00D129AA" w:rsidRDefault="00D129AA" w:rsidP="00D129AA">
      <w:pPr>
        <w:pStyle w:val="Heading2"/>
      </w:pPr>
      <w:r>
        <w:t>Step 3: Create an isAdult function</w:t>
      </w:r>
    </w:p>
    <w:p w14:paraId="2124F4A1" w14:textId="77777777" w:rsidR="00D129AA" w:rsidRDefault="00D129AA" w:rsidP="00D129AA">
      <w:pPr>
        <w:spacing w:after="0"/>
      </w:pPr>
    </w:p>
    <w:p w14:paraId="21C97DBC" w14:textId="77777777" w:rsidR="00D129AA" w:rsidRDefault="00D129AA" w:rsidP="00D129AA">
      <w:pPr>
        <w:spacing w:after="0"/>
      </w:pPr>
      <w:r>
        <w:rPr>
          <w:b/>
        </w:rPr>
        <w:t>3.1</w:t>
      </w:r>
      <w:r w:rsidRPr="00337E9D">
        <w:rPr>
          <w:b/>
        </w:rPr>
        <w:t>.</w:t>
      </w:r>
      <w:r>
        <w:t xml:space="preserve"> Create a function called “isAdult” in Module3/Application/Functions.fs that</w:t>
      </w:r>
    </w:p>
    <w:p w14:paraId="49E96672" w14:textId="77777777" w:rsidR="00D129AA" w:rsidRDefault="00D129AA" w:rsidP="00D129AA">
      <w:pPr>
        <w:pStyle w:val="ListParagraph"/>
        <w:numPr>
          <w:ilvl w:val="0"/>
          <w:numId w:val="19"/>
        </w:numPr>
        <w:spacing w:after="0"/>
      </w:pPr>
      <w:r>
        <w:t>Receives a customer as parameter</w:t>
      </w:r>
    </w:p>
    <w:p w14:paraId="1A0BF264" w14:textId="77777777" w:rsidR="00D129AA" w:rsidRDefault="00D129AA" w:rsidP="00D129AA">
      <w:pPr>
        <w:pStyle w:val="ListParagraph"/>
        <w:numPr>
          <w:ilvl w:val="0"/>
          <w:numId w:val="19"/>
        </w:numPr>
        <w:spacing w:after="0"/>
      </w:pPr>
      <w:r>
        <w:t>Returns false if the PersonalDetails are not defined (None)</w:t>
      </w:r>
    </w:p>
    <w:p w14:paraId="575EAB09" w14:textId="77777777" w:rsidR="00D129AA" w:rsidRDefault="00D129AA" w:rsidP="00D129AA">
      <w:pPr>
        <w:pStyle w:val="ListParagraph"/>
        <w:numPr>
          <w:ilvl w:val="0"/>
          <w:numId w:val="19"/>
        </w:numPr>
        <w:spacing w:after="0"/>
      </w:pPr>
      <w:r>
        <w:t>Returns true if the customer is 18 years of age or older, or false otherwise</w:t>
      </w:r>
    </w:p>
    <w:p w14:paraId="65D467C3" w14:textId="77777777" w:rsidR="00D129AA" w:rsidRDefault="00D129AA" w:rsidP="00D129AA">
      <w:pPr>
        <w:pStyle w:val="ListParagraph"/>
        <w:spacing w:after="0"/>
      </w:pPr>
    </w:p>
    <w:bookmarkStart w:id="21" w:name="_MON_1471024033"/>
    <w:bookmarkEnd w:id="21"/>
    <w:p w14:paraId="209D8879" w14:textId="77777777" w:rsidR="00D129AA" w:rsidRDefault="004E1E53" w:rsidP="00D129AA">
      <w:r>
        <w:rPr>
          <w:noProof/>
        </w:rPr>
        <w:object w:dxaOrig="9026" w:dyaOrig="1285" w14:anchorId="79FA595A">
          <v:shape id="_x0000_i1037" type="#_x0000_t75" alt="" style="width:453.75pt;height:64.5pt;mso-width-percent:0;mso-height-percent:0;mso-width-percent:0;mso-height-percent:0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7" DrawAspect="Content" ObjectID="_1840126609" r:id="rId37"/>
        </w:object>
      </w:r>
    </w:p>
    <w:p w14:paraId="56893B42" w14:textId="77777777" w:rsidR="00D129AA" w:rsidRDefault="00D129AA" w:rsidP="00D129AA">
      <w:pPr>
        <w:spacing w:after="0"/>
      </w:pPr>
    </w:p>
    <w:p w14:paraId="69B340BF" w14:textId="77777777" w:rsidR="00D129AA" w:rsidRDefault="00D129AA" w:rsidP="00D129AA">
      <w:pPr>
        <w:spacing w:after="0"/>
      </w:pPr>
      <w:r>
        <w:rPr>
          <w:b/>
        </w:rPr>
        <w:t>3.2.</w:t>
      </w:r>
      <w:r>
        <w:t xml:space="preserve"> Open Module3/Tests/Tests.fs, uncomment tests 3-3, 3-4 and 3-5, save all the files and run “dotnet test Module3/Tests” in the command terminal.</w:t>
      </w:r>
    </w:p>
    <w:p w14:paraId="1CC7BD33" w14:textId="77777777" w:rsidR="00D129AA" w:rsidRDefault="00D129AA" w:rsidP="00D129AA">
      <w:pPr>
        <w:spacing w:after="0"/>
      </w:pPr>
    </w:p>
    <w:p w14:paraId="35B210E4" w14:textId="77777777" w:rsidR="00D129AA" w:rsidRDefault="00D129AA" w:rsidP="00D129AA">
      <w:pPr>
        <w:pStyle w:val="Heading2"/>
      </w:pPr>
      <w:r>
        <w:t>Step 4: Create a getAlert function</w:t>
      </w:r>
    </w:p>
    <w:p w14:paraId="0B3EB99F" w14:textId="77777777" w:rsidR="00D129AA" w:rsidRDefault="00D129AA" w:rsidP="00D129AA">
      <w:pPr>
        <w:spacing w:after="0"/>
      </w:pPr>
    </w:p>
    <w:p w14:paraId="0063C47C" w14:textId="77777777" w:rsidR="00D129AA" w:rsidRDefault="00D129AA" w:rsidP="00D129AA">
      <w:pPr>
        <w:spacing w:after="0"/>
      </w:pPr>
      <w:r>
        <w:rPr>
          <w:b/>
        </w:rPr>
        <w:t>4.1.</w:t>
      </w:r>
      <w:r>
        <w:t xml:space="preserve"> Create a function called “getAlert” in Module3/Application/Functions.fs that</w:t>
      </w:r>
    </w:p>
    <w:p w14:paraId="0E75739C" w14:textId="77777777" w:rsidR="00D129AA" w:rsidRDefault="00D129AA" w:rsidP="00D129AA">
      <w:pPr>
        <w:pStyle w:val="ListParagraph"/>
        <w:numPr>
          <w:ilvl w:val="0"/>
          <w:numId w:val="19"/>
        </w:numPr>
        <w:spacing w:after="0"/>
      </w:pPr>
      <w:r>
        <w:t>Receives a customer as parameter</w:t>
      </w:r>
    </w:p>
    <w:p w14:paraId="4AE0E1BE" w14:textId="77777777" w:rsidR="00D129AA" w:rsidRDefault="00D129AA" w:rsidP="00D129AA">
      <w:pPr>
        <w:pStyle w:val="ListParagraph"/>
        <w:numPr>
          <w:ilvl w:val="0"/>
          <w:numId w:val="19"/>
        </w:numPr>
        <w:spacing w:after="0"/>
      </w:pPr>
      <w:r>
        <w:t>Returns “Alert for customer [Id]” if the customer allowed alerts or returns an empty string otherwise.</w:t>
      </w:r>
    </w:p>
    <w:p w14:paraId="30411577" w14:textId="77777777" w:rsidR="00D129AA" w:rsidRDefault="00D129AA" w:rsidP="00D129AA">
      <w:pPr>
        <w:spacing w:after="0"/>
      </w:pPr>
    </w:p>
    <w:bookmarkStart w:id="22" w:name="_MON_1471025395"/>
    <w:bookmarkEnd w:id="22"/>
    <w:p w14:paraId="4BE1414F" w14:textId="77777777" w:rsidR="00D129AA" w:rsidRPr="0006118A" w:rsidRDefault="004E1E53" w:rsidP="00D129AA">
      <w:r>
        <w:rPr>
          <w:noProof/>
        </w:rPr>
        <w:object w:dxaOrig="9026" w:dyaOrig="1495" w14:anchorId="638C4A17">
          <v:shape id="_x0000_i1038" type="#_x0000_t75" alt="" style="width:453.75pt;height:1in;mso-width-percent:0;mso-height-percent:0;mso-width-percent:0;mso-height-percent:0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8" DrawAspect="Content" ObjectID="_1840126610" r:id="rId39"/>
        </w:object>
      </w:r>
    </w:p>
    <w:p w14:paraId="1B934DB1" w14:textId="77777777" w:rsidR="00D129AA" w:rsidRDefault="00D129AA" w:rsidP="00D129AA">
      <w:pPr>
        <w:spacing w:after="0"/>
      </w:pPr>
      <w:r>
        <w:rPr>
          <w:b/>
        </w:rPr>
        <w:t>4.2.</w:t>
      </w:r>
      <w:r>
        <w:t xml:space="preserve"> Open Module3/Tests/Tests.fs, uncomment tests 3-6 and 3-7, save all the files and run “dotnet test Module3/Tests” in the command terminal.</w:t>
      </w:r>
      <w:r>
        <w:br w:type="page"/>
      </w:r>
    </w:p>
    <w:p w14:paraId="7D18388B" w14:textId="77777777" w:rsidR="003D1DCB" w:rsidRDefault="00281A86" w:rsidP="003D1DCB">
      <w:pPr>
        <w:pStyle w:val="Heading1"/>
      </w:pPr>
      <w:bookmarkStart w:id="23" w:name="_Toc397286538"/>
      <w:bookmarkStart w:id="24" w:name="_Toc439596087"/>
      <w:r>
        <w:lastRenderedPageBreak/>
        <w:t>Module</w:t>
      </w:r>
      <w:r w:rsidR="003D1DCB">
        <w:t xml:space="preserve"> 4</w:t>
      </w:r>
      <w:bookmarkEnd w:id="23"/>
      <w:bookmarkEnd w:id="24"/>
    </w:p>
    <w:p w14:paraId="253E2402" w14:textId="77777777" w:rsidR="003A7604" w:rsidRPr="002743C6" w:rsidRDefault="003D1DCB" w:rsidP="00BF58ED">
      <w:pPr>
        <w:pStyle w:val="ListParagraph"/>
        <w:numPr>
          <w:ilvl w:val="0"/>
          <w:numId w:val="7"/>
        </w:numPr>
        <w:spacing w:line="240" w:lineRule="auto"/>
      </w:pPr>
      <w:r>
        <w:t xml:space="preserve">Functional </w:t>
      </w:r>
      <w:r w:rsidR="002402F0">
        <w:t>l</w:t>
      </w:r>
      <w:r>
        <w:t>ists</w:t>
      </w:r>
      <w:r w:rsidR="007506D4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DE79C23" wp14:editId="495DC1EE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4052570" cy="290195"/>
                <wp:effectExtent l="0" t="0" r="24130" b="1460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5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E7771" w14:textId="77777777" w:rsidR="00BF58ED" w:rsidRDefault="00BF58ED" w:rsidP="007506D4">
                            <w:pPr>
                              <w:jc w:val="center"/>
                            </w:pPr>
                            <w:r>
                              <w:t>Do not copy and paste the code, you must type each exercise, manually.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79C23" id="_x0000_s1031" type="#_x0000_t202" style="position:absolute;left:0;text-align:left;margin-left:267.9pt;margin-top:.55pt;width:319.1pt;height:22.8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">
                <v:textbox>
                  <w:txbxContent>
                    <w:p w14:paraId="7ACE7771" w14:textId="77777777" w:rsidR="00BF58ED" w:rsidRDefault="00BF58ED" w:rsidP="007506D4">
                      <w:pPr>
                        <w:jc w:val="center"/>
                      </w:pPr>
                      <w:r>
                        <w:t>Do not copy and paste the code, you must type each exercise, manually.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7FC7380" w14:textId="77777777" w:rsidR="00562398" w:rsidRPr="00E531AE" w:rsidRDefault="00562398" w:rsidP="00562398">
      <w:pPr>
        <w:pStyle w:val="ListParagraph"/>
        <w:numPr>
          <w:ilvl w:val="0"/>
          <w:numId w:val="7"/>
        </w:numPr>
        <w:spacing w:line="240" w:lineRule="auto"/>
      </w:pPr>
      <w:r>
        <w:t>Units of measure</w:t>
      </w:r>
    </w:p>
    <w:p w14:paraId="02A8357D" w14:textId="77777777" w:rsidR="00562398" w:rsidRDefault="00562398" w:rsidP="003A7604">
      <w:pPr>
        <w:pStyle w:val="ListParagraph"/>
        <w:numPr>
          <w:ilvl w:val="0"/>
          <w:numId w:val="7"/>
        </w:numPr>
        <w:spacing w:line="240" w:lineRule="auto"/>
      </w:pPr>
      <w:r>
        <w:t xml:space="preserve">Object-oriented </w:t>
      </w:r>
    </w:p>
    <w:p w14:paraId="5BF82FC6" w14:textId="72B77248" w:rsidR="00BE7EE0" w:rsidRDefault="00BE7EE0" w:rsidP="003A7604">
      <w:pPr>
        <w:pStyle w:val="ListParagraph"/>
        <w:numPr>
          <w:ilvl w:val="0"/>
          <w:numId w:val="7"/>
        </w:numPr>
        <w:spacing w:line="240" w:lineRule="auto"/>
      </w:pPr>
      <w:r>
        <w:t>Object Expression</w:t>
      </w:r>
      <w:r w:rsidR="00EF6EEC">
        <w:t xml:space="preserve"> </w:t>
      </w:r>
    </w:p>
    <w:p w14:paraId="4E8B0577" w14:textId="77777777" w:rsidR="00627D65" w:rsidRDefault="001E3842" w:rsidP="00E81C16">
      <w:pPr>
        <w:spacing w:after="0"/>
      </w:pPr>
      <w:r>
        <w:t>Duration</w:t>
      </w:r>
      <w:r w:rsidR="00223B71">
        <w:t>: 15</w:t>
      </w:r>
      <w:r w:rsidR="001F2A9E">
        <w:t>-20</w:t>
      </w:r>
      <w:r w:rsidR="00627D65">
        <w:t xml:space="preserve"> minutes</w:t>
      </w:r>
    </w:p>
    <w:p w14:paraId="465D8B3C" w14:textId="2345D29E" w:rsidR="00627D65" w:rsidRDefault="00627D65" w:rsidP="00E81C16">
      <w:pPr>
        <w:spacing w:after="0"/>
      </w:pPr>
    </w:p>
    <w:p w14:paraId="4B4D105B" w14:textId="3F248846" w:rsidR="00746CB3" w:rsidRDefault="00746CB3" w:rsidP="00746CB3">
      <w:pPr>
        <w:pStyle w:val="Heading2"/>
      </w:pPr>
      <w:r>
        <w:t>Step 1: Add Unit of Measure</w:t>
      </w:r>
    </w:p>
    <w:p w14:paraId="66794541" w14:textId="77777777" w:rsidR="00746CB3" w:rsidRDefault="00746CB3" w:rsidP="00746CB3">
      <w:pPr>
        <w:spacing w:after="0"/>
      </w:pPr>
    </w:p>
    <w:p w14:paraId="6C34D933" w14:textId="0B267C04" w:rsidR="00746CB3" w:rsidRDefault="007240CA" w:rsidP="00746CB3">
      <w:pPr>
        <w:spacing w:after="0"/>
      </w:pPr>
      <w:r>
        <w:rPr>
          <w:b/>
        </w:rPr>
        <w:t>1</w:t>
      </w:r>
      <w:r w:rsidR="00746CB3">
        <w:rPr>
          <w:b/>
        </w:rPr>
        <w:t>.1</w:t>
      </w:r>
      <w:r w:rsidR="00746CB3" w:rsidRPr="00337E9D">
        <w:rPr>
          <w:b/>
        </w:rPr>
        <w:t>.</w:t>
      </w:r>
      <w:r w:rsidR="00746CB3">
        <w:t xml:space="preserve"> Go to the Module4/Application, open Types.fs and add/create the following types:</w:t>
      </w:r>
    </w:p>
    <w:p w14:paraId="6D62BAD2" w14:textId="77777777" w:rsidR="00746CB3" w:rsidRDefault="00746CB3" w:rsidP="00746CB3">
      <w:pPr>
        <w:pStyle w:val="ListParagraph"/>
        <w:numPr>
          <w:ilvl w:val="0"/>
          <w:numId w:val="20"/>
        </w:numPr>
        <w:spacing w:after="0"/>
      </w:pPr>
      <w:r>
        <w:t xml:space="preserve">Two units of measure: “EUR” and “USD”. </w:t>
      </w:r>
    </w:p>
    <w:p w14:paraId="703866D8" w14:textId="3403DD7B" w:rsidR="00746CB3" w:rsidRDefault="00746CB3" w:rsidP="00C46A5F">
      <w:pPr>
        <w:pStyle w:val="ListParagraph"/>
        <w:numPr>
          <w:ilvl w:val="0"/>
          <w:numId w:val="20"/>
        </w:numPr>
        <w:spacing w:after="0"/>
      </w:pPr>
      <w:r>
        <w:t>Update the Credit field to use the decimal&lt;USD&gt; type</w:t>
      </w:r>
    </w:p>
    <w:p w14:paraId="05808816" w14:textId="77777777" w:rsidR="00746CB3" w:rsidRDefault="00746CB3" w:rsidP="00746CB3">
      <w:pPr>
        <w:spacing w:after="0"/>
      </w:pPr>
      <w:r>
        <w:t>Then add the following new fields to the Customer:</w:t>
      </w:r>
    </w:p>
    <w:p w14:paraId="2EF16269" w14:textId="77777777" w:rsidR="00746CB3" w:rsidRDefault="00746CB3" w:rsidP="00746CB3">
      <w:pPr>
        <w:pStyle w:val="ListParagraph"/>
        <w:numPr>
          <w:ilvl w:val="0"/>
          <w:numId w:val="20"/>
        </w:numPr>
        <w:spacing w:after="0"/>
      </w:pPr>
      <w:r>
        <w:t>PersonalDetails: PersonalDetails option</w:t>
      </w:r>
    </w:p>
    <w:p w14:paraId="7D5930FE" w14:textId="77777777" w:rsidR="00746CB3" w:rsidRDefault="00746CB3" w:rsidP="00746CB3">
      <w:pPr>
        <w:pStyle w:val="ListParagraph"/>
        <w:numPr>
          <w:ilvl w:val="0"/>
          <w:numId w:val="20"/>
        </w:numPr>
        <w:spacing w:after="0"/>
      </w:pPr>
      <w:r>
        <w:t>Notifications: Notifications</w:t>
      </w:r>
    </w:p>
    <w:p w14:paraId="3ECE53CC" w14:textId="77777777" w:rsidR="00746CB3" w:rsidRDefault="00746CB3" w:rsidP="00746CB3">
      <w:pPr>
        <w:pStyle w:val="ListParagraph"/>
        <w:spacing w:after="0"/>
        <w:ind w:left="765"/>
      </w:pPr>
    </w:p>
    <w:bookmarkStart w:id="25" w:name="_MON_1472401802"/>
    <w:bookmarkEnd w:id="25"/>
    <w:p w14:paraId="0C717F2C" w14:textId="77777777" w:rsidR="00746CB3" w:rsidRDefault="004E1E53" w:rsidP="00746CB3">
      <w:r>
        <w:rPr>
          <w:noProof/>
        </w:rPr>
        <w:object w:dxaOrig="9026" w:dyaOrig="5876" w14:anchorId="19191CCF">
          <v:shape id="_x0000_i1039" type="#_x0000_t75" alt="" style="width:453.75pt;height:4in;mso-width-percent:0;mso-height-percent:0;mso-width-percent:0;mso-height-percent:0" o:ole="" o:bordertopcolor="this" o:borderleftcolor="this" o:borderbottomcolor="this" o:borderrightcolor="this">
            <v:imagedata r:id="rId40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39" DrawAspect="Content" ObjectID="_1840126611" r:id="rId41"/>
        </w:object>
      </w:r>
    </w:p>
    <w:p w14:paraId="79286817" w14:textId="77777777" w:rsidR="00746CB3" w:rsidRDefault="00746CB3" w:rsidP="00746CB3">
      <w:pPr>
        <w:spacing w:after="0"/>
      </w:pPr>
      <w:r>
        <w:rPr>
          <w:b/>
        </w:rPr>
        <w:t>1.2</w:t>
      </w:r>
      <w:r w:rsidRPr="00337E9D">
        <w:rPr>
          <w:b/>
        </w:rPr>
        <w:t>.</w:t>
      </w:r>
      <w:r>
        <w:t xml:space="preserve"> Highlight all but the “module Types” line and send it to the F# Interactive (including “open System”).</w:t>
      </w:r>
    </w:p>
    <w:p w14:paraId="1E2E2189" w14:textId="77777777" w:rsidR="00746CB3" w:rsidRDefault="00746CB3" w:rsidP="00746CB3">
      <w:pPr>
        <w:spacing w:after="0"/>
      </w:pPr>
    </w:p>
    <w:p w14:paraId="6AC93CE3" w14:textId="77777777" w:rsidR="00746CB3" w:rsidRDefault="00746CB3" w:rsidP="00746CB3">
      <w:pPr>
        <w:pStyle w:val="Heading2"/>
      </w:pPr>
      <w:r>
        <w:t>Step 2: Update the increaseCredit function</w:t>
      </w:r>
    </w:p>
    <w:p w14:paraId="4531D28A" w14:textId="77777777" w:rsidR="00746CB3" w:rsidRDefault="00746CB3" w:rsidP="00746CB3">
      <w:pPr>
        <w:spacing w:after="0"/>
      </w:pPr>
    </w:p>
    <w:p w14:paraId="2366DE90" w14:textId="604984D6" w:rsidR="00746CB3" w:rsidRDefault="00746CB3" w:rsidP="00746CB3">
      <w:pPr>
        <w:spacing w:after="0"/>
      </w:pPr>
      <w:r>
        <w:rPr>
          <w:b/>
        </w:rPr>
        <w:t>2.1</w:t>
      </w:r>
      <w:r w:rsidRPr="00337E9D">
        <w:rPr>
          <w:b/>
        </w:rPr>
        <w:t>.</w:t>
      </w:r>
      <w:r>
        <w:t xml:space="preserve"> Update the “increaseCredit” function to use the USD type in Module4/Application/Functions.fs:</w:t>
      </w:r>
    </w:p>
    <w:p w14:paraId="3C74F967" w14:textId="77777777" w:rsidR="00746CB3" w:rsidRDefault="00746CB3" w:rsidP="00746CB3">
      <w:pPr>
        <w:spacing w:after="0"/>
      </w:pPr>
    </w:p>
    <w:bookmarkStart w:id="26" w:name="_MON_1472403573"/>
    <w:bookmarkEnd w:id="26"/>
    <w:p w14:paraId="6E90BC02" w14:textId="77777777" w:rsidR="00746CB3" w:rsidRDefault="004E1E53" w:rsidP="00746CB3">
      <w:r>
        <w:rPr>
          <w:noProof/>
        </w:rPr>
        <w:object w:dxaOrig="9026" w:dyaOrig="1158" w14:anchorId="1BF4B8EA">
          <v:shape id="_x0000_i1040" type="#_x0000_t75" alt="" style="width:453.75pt;height:57.75pt;mso-width-percent:0;mso-height-percent:0;mso-width-percent:0;mso-height-percent:0" o:ole="" o:bordertopcolor="this" o:borderleftcolor="this" o:borderbottomcolor="this" o:borderrightcolor="this">
            <v:imagedata r:id="rId42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0" DrawAspect="Content" ObjectID="_1840126612" r:id="rId43"/>
        </w:object>
      </w:r>
    </w:p>
    <w:p w14:paraId="41897F87" w14:textId="2F337B23" w:rsidR="00746CB3" w:rsidRDefault="00746CB3" w:rsidP="00746CB3">
      <w:pPr>
        <w:spacing w:after="0"/>
      </w:pPr>
    </w:p>
    <w:p w14:paraId="76B8E1AB" w14:textId="71CF4DE9" w:rsidR="0006130C" w:rsidRDefault="0006130C" w:rsidP="0006130C">
      <w:pPr>
        <w:spacing w:after="0"/>
      </w:pPr>
      <w:r>
        <w:rPr>
          <w:b/>
        </w:rPr>
        <w:t>2.2</w:t>
      </w:r>
      <w:r w:rsidRPr="00337E9D">
        <w:rPr>
          <w:b/>
        </w:rPr>
        <w:t>.</w:t>
      </w:r>
      <w:r>
        <w:t xml:space="preserve"> Update the “isAdult” function to use the USD type in Module4/Application/Functions.fs:</w:t>
      </w:r>
    </w:p>
    <w:p w14:paraId="473B5581" w14:textId="77777777" w:rsidR="0006130C" w:rsidRDefault="0006130C" w:rsidP="00746CB3">
      <w:pPr>
        <w:spacing w:after="0"/>
      </w:pPr>
    </w:p>
    <w:p w14:paraId="61358CC8" w14:textId="77777777" w:rsidR="0006130C" w:rsidRPr="0006130C" w:rsidRDefault="0006130C" w:rsidP="00061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</w:pP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 xml:space="preserve">let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 xml:space="preserve">isAdult customer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=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br/>
        <w:t xml:space="preserve">   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 xml:space="preserve">match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>customer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.PersonalDetails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>with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br/>
        <w:t xml:space="preserve">   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| </w:t>
      </w:r>
      <w:r w:rsidRPr="0006130C">
        <w:rPr>
          <w:rFonts w:ascii="JetBrains Mono" w:eastAsia="Times New Roman" w:hAnsi="JetBrains Mono" w:cs="Courier New"/>
          <w:color w:val="00008B"/>
          <w:sz w:val="18"/>
          <w:szCs w:val="18"/>
          <w:lang w:eastAsia="en-US"/>
        </w:rPr>
        <w:t xml:space="preserve">None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>-&gt; false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br/>
        <w:t xml:space="preserve">   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| </w:t>
      </w:r>
      <w:r w:rsidRPr="0006130C">
        <w:rPr>
          <w:rFonts w:ascii="JetBrains Mono" w:eastAsia="Times New Roman" w:hAnsi="JetBrains Mono" w:cs="Courier New"/>
          <w:color w:val="00008B"/>
          <w:sz w:val="18"/>
          <w:szCs w:val="18"/>
          <w:lang w:eastAsia="en-US"/>
        </w:rPr>
        <w:t xml:space="preserve">Some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 xml:space="preserve">d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 xml:space="preserve">-&gt;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>d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.</w:t>
      </w:r>
      <w:r w:rsidRPr="0006130C">
        <w:rPr>
          <w:rFonts w:ascii="JetBrains Mono" w:eastAsia="Times New Roman" w:hAnsi="JetBrains Mono" w:cs="Courier New"/>
          <w:color w:val="660E7A"/>
          <w:sz w:val="18"/>
          <w:szCs w:val="18"/>
          <w:lang w:eastAsia="en-US"/>
        </w:rPr>
        <w:t>DateOfBirth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.</w:t>
      </w:r>
      <w:r w:rsidRPr="0006130C">
        <w:rPr>
          <w:rFonts w:ascii="JetBrains Mono" w:eastAsia="Times New Roman" w:hAnsi="JetBrains Mono" w:cs="Courier New"/>
          <w:color w:val="008B8B"/>
          <w:sz w:val="18"/>
          <w:szCs w:val="18"/>
          <w:lang w:eastAsia="en-US"/>
        </w:rPr>
        <w:t xml:space="preserve">AddYears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18 </w:t>
      </w:r>
      <w:r w:rsidRPr="0006130C">
        <w:rPr>
          <w:rFonts w:ascii="JetBrains Mono" w:eastAsia="Times New Roman" w:hAnsi="JetBrains Mono" w:cs="Courier New"/>
          <w:color w:val="008B8B"/>
          <w:sz w:val="18"/>
          <w:szCs w:val="18"/>
          <w:lang w:eastAsia="en-US"/>
        </w:rPr>
        <w:t xml:space="preserve">&lt;= </w:t>
      </w:r>
      <w:r w:rsidRPr="0006130C">
        <w:rPr>
          <w:rFonts w:ascii="JetBrains Mono" w:eastAsia="Times New Roman" w:hAnsi="JetBrains Mono" w:cs="Courier New"/>
          <w:color w:val="00008B"/>
          <w:sz w:val="18"/>
          <w:szCs w:val="18"/>
          <w:lang w:eastAsia="en-US"/>
        </w:rPr>
        <w:t>DateTime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.</w:t>
      </w:r>
      <w:r w:rsidRPr="0006130C">
        <w:rPr>
          <w:rFonts w:ascii="JetBrains Mono" w:eastAsia="Times New Roman" w:hAnsi="JetBrains Mono" w:cs="Courier New"/>
          <w:color w:val="660E7A"/>
          <w:sz w:val="18"/>
          <w:szCs w:val="18"/>
          <w:lang w:eastAsia="en-US"/>
        </w:rPr>
        <w:t>Now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.</w:t>
      </w:r>
      <w:r w:rsidRPr="0006130C">
        <w:rPr>
          <w:rFonts w:ascii="JetBrains Mono" w:eastAsia="Times New Roman" w:hAnsi="JetBrains Mono" w:cs="Courier New"/>
          <w:color w:val="660E7A"/>
          <w:sz w:val="18"/>
          <w:szCs w:val="18"/>
          <w:lang w:eastAsia="en-US"/>
        </w:rPr>
        <w:t>Date</w:t>
      </w:r>
    </w:p>
    <w:p w14:paraId="03F9BEA5" w14:textId="1F1376DE" w:rsidR="00746CB3" w:rsidRDefault="00746CB3" w:rsidP="00E81C16">
      <w:pPr>
        <w:spacing w:after="0"/>
      </w:pPr>
    </w:p>
    <w:p w14:paraId="24019575" w14:textId="0C66F1C0" w:rsidR="0006130C" w:rsidRDefault="0006130C" w:rsidP="0006130C">
      <w:pPr>
        <w:spacing w:after="0"/>
      </w:pPr>
      <w:r>
        <w:rPr>
          <w:b/>
        </w:rPr>
        <w:t>2.3</w:t>
      </w:r>
      <w:r w:rsidRPr="00337E9D">
        <w:rPr>
          <w:b/>
        </w:rPr>
        <w:t>.</w:t>
      </w:r>
      <w:r>
        <w:t xml:space="preserve"> Update the “getAlert” function to use the USD type in Module4/Application/Functions.fs:</w:t>
      </w:r>
    </w:p>
    <w:p w14:paraId="1BDF1657" w14:textId="5868C499" w:rsidR="0006130C" w:rsidRDefault="0006130C" w:rsidP="00E81C16">
      <w:pPr>
        <w:spacing w:after="0"/>
      </w:pPr>
    </w:p>
    <w:p w14:paraId="1089CA5E" w14:textId="77777777" w:rsidR="0006130C" w:rsidRPr="0006130C" w:rsidRDefault="0006130C" w:rsidP="000613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</w:pP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 xml:space="preserve">let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 xml:space="preserve">getAlert customer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=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br/>
        <w:t xml:space="preserve">   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 xml:space="preserve">match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>customer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.Notifications 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>with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br/>
        <w:t xml:space="preserve">   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| </w:t>
      </w:r>
      <w:r w:rsidRPr="0006130C">
        <w:rPr>
          <w:rFonts w:ascii="JetBrains Mono" w:eastAsia="Times New Roman" w:hAnsi="JetBrains Mono" w:cs="Courier New"/>
          <w:color w:val="00008B"/>
          <w:sz w:val="18"/>
          <w:szCs w:val="18"/>
          <w:lang w:eastAsia="en-US"/>
        </w:rPr>
        <w:t>ReceiveNotifications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(</w:t>
      </w:r>
      <w:r w:rsidRPr="0006130C">
        <w:rPr>
          <w:rFonts w:ascii="JetBrains Mono" w:eastAsia="Times New Roman" w:hAnsi="JetBrains Mono" w:cs="Courier New"/>
          <w:color w:val="660E7A"/>
          <w:sz w:val="18"/>
          <w:szCs w:val="18"/>
          <w:lang w:eastAsia="en-US"/>
        </w:rPr>
        <w:t xml:space="preserve">receiveAlerts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=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>true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)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>-&gt;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br/>
        <w:t xml:space="preserve">       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 xml:space="preserve">sprintf </w:t>
      </w:r>
      <w:r w:rsidRPr="0006130C">
        <w:rPr>
          <w:rFonts w:ascii="JetBrains Mono" w:eastAsia="Times New Roman" w:hAnsi="JetBrains Mono" w:cs="Courier New"/>
          <w:color w:val="A31515"/>
          <w:sz w:val="18"/>
          <w:szCs w:val="18"/>
          <w:lang w:eastAsia="en-US"/>
        </w:rPr>
        <w:t xml:space="preserve">"Alert for customer %i" </w:t>
      </w:r>
      <w:r w:rsidRPr="0006130C">
        <w:rPr>
          <w:rFonts w:ascii="JetBrains Mono" w:eastAsia="Times New Roman" w:hAnsi="JetBrains Mono" w:cs="Courier New"/>
          <w:color w:val="1F377F"/>
          <w:sz w:val="18"/>
          <w:szCs w:val="18"/>
          <w:lang w:eastAsia="en-US"/>
        </w:rPr>
        <w:t>customer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>.</w:t>
      </w:r>
      <w:r w:rsidRPr="0006130C">
        <w:rPr>
          <w:rFonts w:ascii="JetBrains Mono" w:eastAsia="Times New Roman" w:hAnsi="JetBrains Mono" w:cs="Courier New"/>
          <w:color w:val="660E7A"/>
          <w:sz w:val="18"/>
          <w:szCs w:val="18"/>
          <w:lang w:eastAsia="en-US"/>
        </w:rPr>
        <w:t>Id</w:t>
      </w:r>
      <w:r w:rsidRPr="0006130C">
        <w:rPr>
          <w:rFonts w:ascii="JetBrains Mono" w:eastAsia="Times New Roman" w:hAnsi="JetBrains Mono" w:cs="Courier New"/>
          <w:color w:val="660E7A"/>
          <w:sz w:val="18"/>
          <w:szCs w:val="18"/>
          <w:lang w:eastAsia="en-US"/>
        </w:rPr>
        <w:br/>
        <w:t xml:space="preserve">    </w:t>
      </w:r>
      <w:r w:rsidRPr="0006130C">
        <w:rPr>
          <w:rFonts w:ascii="JetBrains Mono" w:eastAsia="Times New Roman" w:hAnsi="JetBrains Mono" w:cs="Courier New"/>
          <w:color w:val="000000"/>
          <w:sz w:val="18"/>
          <w:szCs w:val="18"/>
          <w:lang w:eastAsia="en-US"/>
        </w:rPr>
        <w:t xml:space="preserve">| _ </w:t>
      </w:r>
      <w:r w:rsidRPr="0006130C">
        <w:rPr>
          <w:rFonts w:ascii="JetBrains Mono" w:eastAsia="Times New Roman" w:hAnsi="JetBrains Mono" w:cs="Courier New"/>
          <w:color w:val="0000FF"/>
          <w:sz w:val="18"/>
          <w:szCs w:val="18"/>
          <w:lang w:eastAsia="en-US"/>
        </w:rPr>
        <w:t xml:space="preserve">-&gt; </w:t>
      </w:r>
      <w:r w:rsidRPr="0006130C">
        <w:rPr>
          <w:rFonts w:ascii="JetBrains Mono" w:eastAsia="Times New Roman" w:hAnsi="JetBrains Mono" w:cs="Courier New"/>
          <w:color w:val="A31515"/>
          <w:sz w:val="18"/>
          <w:szCs w:val="18"/>
          <w:lang w:eastAsia="en-US"/>
        </w:rPr>
        <w:t>""</w:t>
      </w:r>
    </w:p>
    <w:p w14:paraId="464AF5E0" w14:textId="5FA46B5C" w:rsidR="0006130C" w:rsidRDefault="0006130C" w:rsidP="00E81C16">
      <w:pPr>
        <w:spacing w:after="0"/>
      </w:pPr>
    </w:p>
    <w:p w14:paraId="38E1CC71" w14:textId="5C7EF01A" w:rsidR="0006130C" w:rsidRDefault="0006130C" w:rsidP="0006130C">
      <w:pPr>
        <w:spacing w:after="0"/>
      </w:pPr>
      <w:r>
        <w:rPr>
          <w:b/>
        </w:rPr>
        <w:t>2.4</w:t>
      </w:r>
      <w:r w:rsidRPr="00337E9D">
        <w:rPr>
          <w:b/>
        </w:rPr>
        <w:t>.</w:t>
      </w:r>
      <w:r>
        <w:t xml:space="preserve"> Open Module4/Tests/Tests.fs, uncomment the tests 4-1, 4-2 and the customer defined at the top, save all the files and run “dotnet test Module3/Tests” in the command terminal.</w:t>
      </w:r>
    </w:p>
    <w:p w14:paraId="41B787CE" w14:textId="77777777" w:rsidR="0006130C" w:rsidRDefault="0006130C" w:rsidP="00E81C16">
      <w:pPr>
        <w:spacing w:after="0"/>
      </w:pPr>
    </w:p>
    <w:p w14:paraId="0DB350F2" w14:textId="77777777" w:rsidR="007105B0" w:rsidRDefault="00D22D85" w:rsidP="007105B0">
      <w:pPr>
        <w:pStyle w:val="Heading2"/>
      </w:pPr>
      <w:r>
        <w:t xml:space="preserve">Step 1: </w:t>
      </w:r>
      <w:r w:rsidR="00DA10D0">
        <w:t>Refactor the</w:t>
      </w:r>
      <w:r>
        <w:t xml:space="preserve"> getPurchases</w:t>
      </w:r>
      <w:r w:rsidR="007105B0">
        <w:t xml:space="preserve"> function</w:t>
      </w:r>
      <w:r w:rsidR="00DA10D0">
        <w:t xml:space="preserve"> to use the </w:t>
      </w:r>
      <w:r w:rsidR="0051270F">
        <w:t>System.IO.File</w:t>
      </w:r>
      <w:r w:rsidR="00594B2A">
        <w:t xml:space="preserve"> </w:t>
      </w:r>
    </w:p>
    <w:p w14:paraId="333506B7" w14:textId="77777777" w:rsidR="007105B0" w:rsidRDefault="007105B0" w:rsidP="00E81C16">
      <w:pPr>
        <w:spacing w:after="0"/>
      </w:pPr>
    </w:p>
    <w:p w14:paraId="144F7A2B" w14:textId="77777777" w:rsidR="006D4E7B" w:rsidRDefault="007105B0" w:rsidP="00E81C16">
      <w:pPr>
        <w:spacing w:after="0"/>
      </w:pPr>
      <w:r>
        <w:rPr>
          <w:b/>
        </w:rPr>
        <w:t>1.1</w:t>
      </w:r>
      <w:r w:rsidRPr="00337E9D">
        <w:rPr>
          <w:b/>
        </w:rPr>
        <w:t>.</w:t>
      </w:r>
      <w:r>
        <w:t xml:space="preserve"> </w:t>
      </w:r>
      <w:r w:rsidR="005F176E">
        <w:t>Go to the Module4/Application, open</w:t>
      </w:r>
      <w:r>
        <w:t xml:space="preserve"> </w:t>
      </w:r>
      <w:r w:rsidR="00DA10D0">
        <w:t>Functions</w:t>
      </w:r>
      <w:r w:rsidR="00D22D85">
        <w:t xml:space="preserve">.fs and </w:t>
      </w:r>
      <w:r w:rsidR="00DA10D0">
        <w:t>change the</w:t>
      </w:r>
      <w:r w:rsidR="00D22D85">
        <w:t xml:space="preserve"> “get</w:t>
      </w:r>
      <w:r w:rsidR="00DA10D0">
        <w:t>Purchases</w:t>
      </w:r>
      <w:r>
        <w:t>” function</w:t>
      </w:r>
      <w:r w:rsidR="00DA10D0">
        <w:t xml:space="preserve"> so</w:t>
      </w:r>
      <w:r>
        <w:t xml:space="preserve"> that</w:t>
      </w:r>
      <w:r w:rsidR="00DA10D0">
        <w:t>:</w:t>
      </w:r>
    </w:p>
    <w:p w14:paraId="480E7560" w14:textId="77777777" w:rsidR="007105B0" w:rsidRDefault="007105B0" w:rsidP="007105B0">
      <w:pPr>
        <w:pStyle w:val="ListParagraph"/>
        <w:numPr>
          <w:ilvl w:val="0"/>
          <w:numId w:val="19"/>
        </w:numPr>
        <w:spacing w:after="0"/>
      </w:pPr>
      <w:r>
        <w:t xml:space="preserve">Uses the </w:t>
      </w:r>
      <w:r w:rsidR="0051270F">
        <w:t xml:space="preserve">File.ReadAllLines </w:t>
      </w:r>
      <w:r w:rsidR="00594B2A">
        <w:t xml:space="preserve"> (System.IO)</w:t>
      </w:r>
      <w:r>
        <w:t xml:space="preserve"> with</w:t>
      </w:r>
      <w:r w:rsidR="00F26F2C">
        <w:t xml:space="preserve"> the</w:t>
      </w:r>
      <w:r>
        <w:t xml:space="preserve"> Data.</w:t>
      </w:r>
      <w:r w:rsidR="00594B2A">
        <w:t>txt</w:t>
      </w:r>
      <w:r w:rsidR="00F26F2C">
        <w:t xml:space="preserve"> file</w:t>
      </w:r>
      <w:r>
        <w:t xml:space="preserve"> </w:t>
      </w:r>
      <w:r w:rsidR="00594B2A">
        <w:t>(comma separated)</w:t>
      </w:r>
    </w:p>
    <w:p w14:paraId="6DB9AEBA" w14:textId="77777777" w:rsidR="00B834EE" w:rsidRDefault="00B834EE" w:rsidP="007105B0">
      <w:pPr>
        <w:pStyle w:val="ListParagraph"/>
        <w:numPr>
          <w:ilvl w:val="0"/>
          <w:numId w:val="19"/>
        </w:numPr>
        <w:spacing w:after="0"/>
      </w:pPr>
      <w:r>
        <w:t>Parse the lines of the text file to instantiate a new type ‘PurchaseHisorty” (see Types.fs)</w:t>
      </w:r>
    </w:p>
    <w:p w14:paraId="07710105" w14:textId="77777777" w:rsidR="00B834EE" w:rsidRDefault="00B834EE" w:rsidP="00B834EE">
      <w:pPr>
        <w:pStyle w:val="ListParagraph"/>
        <w:numPr>
          <w:ilvl w:val="1"/>
          <w:numId w:val="19"/>
        </w:numPr>
        <w:spacing w:after="0"/>
      </w:pPr>
      <w:r>
        <w:t>Use the String ‘Split’</w:t>
      </w:r>
    </w:p>
    <w:p w14:paraId="1540E294" w14:textId="77777777" w:rsidR="00B834EE" w:rsidRDefault="00B834EE" w:rsidP="00B834EE">
      <w:pPr>
        <w:pStyle w:val="ListParagraph"/>
        <w:numPr>
          <w:ilvl w:val="1"/>
          <w:numId w:val="19"/>
        </w:numPr>
        <w:spacing w:after="0"/>
      </w:pPr>
      <w:r>
        <w:t>In each line, the first cell is the ‘CustomerId’, the other following cells are the purchases</w:t>
      </w:r>
    </w:p>
    <w:p w14:paraId="7540FF5C" w14:textId="77777777" w:rsidR="001C6E24" w:rsidRDefault="00785D07" w:rsidP="007105B0">
      <w:pPr>
        <w:pStyle w:val="ListParagraph"/>
        <w:numPr>
          <w:ilvl w:val="0"/>
          <w:numId w:val="19"/>
        </w:numPr>
        <w:spacing w:after="0"/>
      </w:pPr>
      <w:r>
        <w:t>Filters the customer by his/her</w:t>
      </w:r>
      <w:r w:rsidR="001C6E24">
        <w:t xml:space="preserve"> id</w:t>
      </w:r>
    </w:p>
    <w:p w14:paraId="59916415" w14:textId="77777777" w:rsidR="001C6E24" w:rsidRDefault="00B35CE0" w:rsidP="007105B0">
      <w:pPr>
        <w:pStyle w:val="ListParagraph"/>
        <w:numPr>
          <w:ilvl w:val="0"/>
          <w:numId w:val="19"/>
        </w:numPr>
        <w:spacing w:after="0"/>
      </w:pPr>
      <w:r>
        <w:t>Collects the P</w:t>
      </w:r>
      <w:r w:rsidR="001C6E24">
        <w:t>urchases</w:t>
      </w:r>
      <w:r>
        <w:t>ByMonth</w:t>
      </w:r>
      <w:r w:rsidR="001C6E24">
        <w:t xml:space="preserve"> field</w:t>
      </w:r>
    </w:p>
    <w:p w14:paraId="39B9569E" w14:textId="77777777" w:rsidR="007105B0" w:rsidRDefault="001C6E24" w:rsidP="007105B0">
      <w:pPr>
        <w:pStyle w:val="ListParagraph"/>
        <w:numPr>
          <w:ilvl w:val="0"/>
          <w:numId w:val="19"/>
        </w:numPr>
        <w:spacing w:after="0"/>
      </w:pPr>
      <w:r>
        <w:t>Calculates the purchases’ average</w:t>
      </w:r>
    </w:p>
    <w:p w14:paraId="163CAED6" w14:textId="77777777" w:rsidR="001C6E24" w:rsidRDefault="001C6E24" w:rsidP="007105B0">
      <w:pPr>
        <w:pStyle w:val="ListParagraph"/>
        <w:numPr>
          <w:ilvl w:val="0"/>
          <w:numId w:val="19"/>
        </w:numPr>
        <w:spacing w:after="0"/>
      </w:pPr>
      <w:r>
        <w:t>Returns a tuple with the customer and the purchases’ average</w:t>
      </w:r>
    </w:p>
    <w:p w14:paraId="310C0D80" w14:textId="77777777" w:rsidR="006D4E7B" w:rsidRDefault="006D4E7B" w:rsidP="00E81C16">
      <w:pPr>
        <w:spacing w:after="0"/>
      </w:pPr>
    </w:p>
    <w:p w14:paraId="366EC576" w14:textId="77777777" w:rsidR="009A04FC" w:rsidRPr="003A333A" w:rsidRDefault="00B834EE" w:rsidP="00E81C16">
      <w:pPr>
        <w:spacing w:after="0"/>
      </w:pPr>
      <w:r w:rsidRPr="00B834EE">
        <w:rPr>
          <w:noProof/>
        </w:rPr>
        <w:drawing>
          <wp:inline distT="0" distB="0" distL="0" distR="0" wp14:anchorId="2CE5B1C9" wp14:editId="02E23C32">
            <wp:extent cx="5274734" cy="2169065"/>
            <wp:effectExtent l="12700" t="12700" r="8890" b="158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2542" cy="21722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9A112A" w14:textId="77777777" w:rsidR="001C6E24" w:rsidRDefault="001C6E24" w:rsidP="00E81C16">
      <w:pPr>
        <w:spacing w:after="0"/>
        <w:rPr>
          <w:b/>
        </w:rPr>
      </w:pPr>
    </w:p>
    <w:p w14:paraId="7B91552A" w14:textId="77777777" w:rsidR="001D453C" w:rsidRDefault="001C6E24" w:rsidP="001D453C">
      <w:pPr>
        <w:spacing w:after="0"/>
      </w:pPr>
      <w:r>
        <w:rPr>
          <w:b/>
        </w:rPr>
        <w:lastRenderedPageBreak/>
        <w:t>1</w:t>
      </w:r>
      <w:r w:rsidR="001A0294">
        <w:rPr>
          <w:b/>
        </w:rPr>
        <w:t>.2</w:t>
      </w:r>
      <w:r w:rsidR="001A0294" w:rsidRPr="00337E9D">
        <w:rPr>
          <w:b/>
        </w:rPr>
        <w:t>.</w:t>
      </w:r>
      <w:r w:rsidR="001A0294">
        <w:rPr>
          <w:b/>
        </w:rPr>
        <w:t xml:space="preserve"> </w:t>
      </w:r>
      <w:r w:rsidR="00240B5A">
        <w:t>Open Module4/Te</w:t>
      </w:r>
      <w:r>
        <w:t>sts/Tests.fs, uncomment test 4-1</w:t>
      </w:r>
      <w:r w:rsidR="00240B5A">
        <w:t>, save</w:t>
      </w:r>
      <w:r w:rsidR="001D453C">
        <w:t xml:space="preserve"> all the files and run “dotnet test M</w:t>
      </w:r>
      <w:r w:rsidR="00D30527">
        <w:t>odule4/Tests” in the command terminal</w:t>
      </w:r>
      <w:r w:rsidR="001D453C">
        <w:t>.</w:t>
      </w:r>
    </w:p>
    <w:p w14:paraId="117D3574" w14:textId="77777777" w:rsidR="00904FC8" w:rsidRDefault="00904FC8" w:rsidP="0073635A">
      <w:pPr>
        <w:spacing w:after="0"/>
      </w:pPr>
    </w:p>
    <w:p w14:paraId="0B786D19" w14:textId="77777777" w:rsidR="00BE7EE0" w:rsidRPr="00BE7EE0" w:rsidRDefault="001C6E24" w:rsidP="0012543F">
      <w:pPr>
        <w:pStyle w:val="Heading2"/>
      </w:pPr>
      <w:r>
        <w:t>Step 2</w:t>
      </w:r>
      <w:r w:rsidR="00125F0C">
        <w:t>: Create a CustomerService class</w:t>
      </w:r>
      <w:r w:rsidR="00993A47">
        <w:t xml:space="preserve"> with an </w:t>
      </w:r>
      <w:r w:rsidR="00993A47" w:rsidRPr="00993A47">
        <w:t>UpgradeCustomer</w:t>
      </w:r>
      <w:r w:rsidR="00993A47">
        <w:t xml:space="preserve"> method</w:t>
      </w:r>
      <w:r w:rsidR="0012543F">
        <w:t xml:space="preserve"> </w:t>
      </w:r>
    </w:p>
    <w:p w14:paraId="25FE1646" w14:textId="77777777" w:rsidR="00125F0C" w:rsidRDefault="00125F0C" w:rsidP="00E81C16">
      <w:pPr>
        <w:spacing w:after="0"/>
      </w:pPr>
    </w:p>
    <w:p w14:paraId="1FA94C21" w14:textId="77777777" w:rsidR="00D56E94" w:rsidRDefault="001C6E24" w:rsidP="00D56E94">
      <w:pPr>
        <w:spacing w:after="0"/>
      </w:pPr>
      <w:r>
        <w:rPr>
          <w:b/>
        </w:rPr>
        <w:t>2</w:t>
      </w:r>
      <w:r w:rsidR="00125F0C">
        <w:rPr>
          <w:b/>
        </w:rPr>
        <w:t>.1</w:t>
      </w:r>
      <w:r w:rsidR="00125F0C" w:rsidRPr="00337E9D">
        <w:rPr>
          <w:b/>
        </w:rPr>
        <w:t>.</w:t>
      </w:r>
      <w:r w:rsidR="00125F0C">
        <w:rPr>
          <w:b/>
        </w:rPr>
        <w:t xml:space="preserve"> </w:t>
      </w:r>
      <w:r w:rsidR="00076B17">
        <w:t>Open</w:t>
      </w:r>
      <w:r w:rsidR="003A7604">
        <w:t xml:space="preserve"> </w:t>
      </w:r>
      <w:r w:rsidR="00076B17">
        <w:t>Module4/Application/</w:t>
      </w:r>
      <w:r w:rsidR="003A7604">
        <w:t>Service</w:t>
      </w:r>
      <w:r w:rsidR="00125F0C">
        <w:t>s.fs and add a</w:t>
      </w:r>
      <w:r w:rsidR="00E23ECA">
        <w:t>n interface</w:t>
      </w:r>
      <w:r w:rsidR="00125F0C">
        <w:t xml:space="preserve"> “</w:t>
      </w:r>
      <w:r w:rsidR="00E23ECA">
        <w:t>I</w:t>
      </w:r>
      <w:r w:rsidR="00125F0C">
        <w:t>CustomerService</w:t>
      </w:r>
      <w:r w:rsidR="00E23ECA">
        <w:t xml:space="preserve"> </w:t>
      </w:r>
      <w:r w:rsidR="004F7E77">
        <w:t>with</w:t>
      </w:r>
      <w:r w:rsidR="00993A47">
        <w:t xml:space="preserve"> a</w:t>
      </w:r>
      <w:r w:rsidR="00EA56C8">
        <w:t>n</w:t>
      </w:r>
      <w:r w:rsidR="004F7E77">
        <w:t xml:space="preserve"> UpgradeCustomers method that</w:t>
      </w:r>
      <w:r w:rsidR="00E23ECA">
        <w:t xml:space="preserve"> receives an id and return a Customer. </w:t>
      </w:r>
      <w:r w:rsidR="00D56E94">
        <w:t>Then add another method “GetCustomerInfo” that receives a customer and return a string.</w:t>
      </w:r>
    </w:p>
    <w:p w14:paraId="3CDA5984" w14:textId="77777777" w:rsidR="00993A47" w:rsidRDefault="00993A47" w:rsidP="00993A47">
      <w:pPr>
        <w:spacing w:after="0"/>
      </w:pPr>
    </w:p>
    <w:p w14:paraId="1FA8FA64" w14:textId="77777777" w:rsidR="00ED27D6" w:rsidRPr="00ED27D6" w:rsidRDefault="00ED27D6" w:rsidP="00ED27D6">
      <w:pPr>
        <w:pStyle w:val="HTMLPreformatted"/>
        <w:shd w:val="clear" w:color="auto" w:fill="FFFFFF"/>
        <w:rPr>
          <w:rFonts w:ascii="Menlo" w:hAnsi="Menlo" w:cs="Menlo"/>
          <w:color w:val="202020"/>
          <w:sz w:val="18"/>
          <w:szCs w:val="18"/>
        </w:rPr>
      </w:pPr>
      <w:r w:rsidRPr="00ED27D6">
        <w:rPr>
          <w:rFonts w:ascii="Menlo" w:hAnsi="Menlo" w:cs="Menlo"/>
          <w:color w:val="0F54D6"/>
          <w:sz w:val="18"/>
          <w:szCs w:val="18"/>
        </w:rPr>
        <w:t xml:space="preserve">type </w:t>
      </w:r>
      <w:r w:rsidRPr="00ED27D6">
        <w:rPr>
          <w:rFonts w:ascii="Menlo" w:hAnsi="Menlo" w:cs="Menlo"/>
          <w:color w:val="6B2FBA"/>
          <w:sz w:val="18"/>
          <w:szCs w:val="18"/>
        </w:rPr>
        <w:t xml:space="preserve">ICustomerService </w:t>
      </w:r>
      <w:r w:rsidRPr="00ED27D6">
        <w:rPr>
          <w:rFonts w:ascii="Menlo" w:hAnsi="Menlo" w:cs="Menlo"/>
          <w:color w:val="202020"/>
          <w:sz w:val="18"/>
          <w:szCs w:val="18"/>
        </w:rPr>
        <w:t>=</w:t>
      </w:r>
      <w:r w:rsidRPr="00ED27D6">
        <w:rPr>
          <w:rFonts w:ascii="Menlo" w:hAnsi="Menlo" w:cs="Menlo"/>
          <w:color w:val="202020"/>
          <w:sz w:val="18"/>
          <w:szCs w:val="18"/>
        </w:rPr>
        <w:br/>
        <w:t xml:space="preserve">   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abstract </w:t>
      </w:r>
      <w:r w:rsidRPr="00ED27D6">
        <w:rPr>
          <w:rFonts w:ascii="Menlo" w:hAnsi="Menlo" w:cs="Menlo"/>
          <w:color w:val="00855F"/>
          <w:sz w:val="18"/>
          <w:szCs w:val="18"/>
        </w:rPr>
        <w:t xml:space="preserve">UpgradeCustomer </w:t>
      </w:r>
      <w:r w:rsidRPr="00ED27D6">
        <w:rPr>
          <w:rFonts w:ascii="Menlo" w:hAnsi="Menlo" w:cs="Menlo"/>
          <w:color w:val="202020"/>
          <w:sz w:val="18"/>
          <w:szCs w:val="18"/>
        </w:rPr>
        <w:t xml:space="preserve">: </w:t>
      </w:r>
      <w:r w:rsidRPr="00ED27D6">
        <w:rPr>
          <w:rFonts w:ascii="Menlo" w:hAnsi="Menlo" w:cs="Menlo"/>
          <w:color w:val="6B2FBA"/>
          <w:sz w:val="18"/>
          <w:szCs w:val="18"/>
        </w:rPr>
        <w:t xml:space="preserve">int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-&gt; </w:t>
      </w:r>
      <w:r w:rsidRPr="00ED27D6">
        <w:rPr>
          <w:rFonts w:ascii="Menlo" w:hAnsi="Menlo" w:cs="Menlo"/>
          <w:color w:val="6B2FBA"/>
          <w:sz w:val="18"/>
          <w:szCs w:val="18"/>
        </w:rPr>
        <w:t>Types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6B2FBA"/>
          <w:sz w:val="18"/>
          <w:szCs w:val="18"/>
        </w:rPr>
        <w:t xml:space="preserve">Customer </w:t>
      </w:r>
      <w:r w:rsidRPr="00ED27D6">
        <w:rPr>
          <w:rFonts w:ascii="Menlo" w:hAnsi="Menlo" w:cs="Menlo"/>
          <w:color w:val="6B2FBA"/>
          <w:sz w:val="18"/>
          <w:szCs w:val="18"/>
        </w:rPr>
        <w:br/>
        <w:t xml:space="preserve">   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abstract </w:t>
      </w:r>
      <w:r w:rsidRPr="00ED27D6">
        <w:rPr>
          <w:rFonts w:ascii="Menlo" w:hAnsi="Menlo" w:cs="Menlo"/>
          <w:color w:val="00855F"/>
          <w:sz w:val="18"/>
          <w:szCs w:val="18"/>
        </w:rPr>
        <w:t xml:space="preserve">GetCustomerInfo </w:t>
      </w:r>
      <w:r w:rsidRPr="00ED27D6">
        <w:rPr>
          <w:rFonts w:ascii="Menlo" w:hAnsi="Menlo" w:cs="Menlo"/>
          <w:color w:val="202020"/>
          <w:sz w:val="18"/>
          <w:szCs w:val="18"/>
        </w:rPr>
        <w:t xml:space="preserve">: </w:t>
      </w:r>
      <w:r w:rsidRPr="00ED27D6">
        <w:rPr>
          <w:rFonts w:ascii="Menlo" w:hAnsi="Menlo" w:cs="Menlo"/>
          <w:color w:val="6B2FBA"/>
          <w:sz w:val="18"/>
          <w:szCs w:val="18"/>
        </w:rPr>
        <w:t>Types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6B2FBA"/>
          <w:sz w:val="18"/>
          <w:szCs w:val="18"/>
        </w:rPr>
        <w:t xml:space="preserve">Customer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-&gt; </w:t>
      </w:r>
      <w:r w:rsidRPr="00ED27D6">
        <w:rPr>
          <w:rFonts w:ascii="Menlo" w:hAnsi="Menlo" w:cs="Menlo"/>
          <w:color w:val="6B2FBA"/>
          <w:sz w:val="18"/>
          <w:szCs w:val="18"/>
        </w:rPr>
        <w:t>string</w:t>
      </w:r>
    </w:p>
    <w:p w14:paraId="309A9536" w14:textId="77777777" w:rsidR="00ED27D6" w:rsidRDefault="00ED27D6" w:rsidP="00993A47">
      <w:pPr>
        <w:spacing w:after="0"/>
      </w:pPr>
    </w:p>
    <w:p w14:paraId="355B0C03" w14:textId="77777777" w:rsidR="00ED27D6" w:rsidRDefault="00ED27D6" w:rsidP="00993A47">
      <w:pPr>
        <w:spacing w:after="0"/>
      </w:pPr>
    </w:p>
    <w:p w14:paraId="00E8AF4D" w14:textId="77777777" w:rsidR="00ED27D6" w:rsidRDefault="00ED27D6" w:rsidP="00993A47">
      <w:pPr>
        <w:spacing w:after="0"/>
      </w:pPr>
      <w:r>
        <w:t>Successively, implement a class ‘CustomerService’ that inherits and satisfies the previously defined interface `ICustomerServive` .</w:t>
      </w:r>
    </w:p>
    <w:p w14:paraId="7999D923" w14:textId="77777777" w:rsidR="00ED27D6" w:rsidRDefault="00ED27D6" w:rsidP="00993A47">
      <w:pPr>
        <w:spacing w:after="0"/>
      </w:pPr>
    </w:p>
    <w:p w14:paraId="1E2C0E73" w14:textId="77777777" w:rsidR="00ED27D6" w:rsidRDefault="00ED27D6" w:rsidP="00993A47">
      <w:pPr>
        <w:spacing w:after="0"/>
      </w:pPr>
      <w:r>
        <w:t xml:space="preserve">Here </w:t>
      </w:r>
      <w:r w:rsidR="0001036B">
        <w:t xml:space="preserve">is </w:t>
      </w:r>
      <w:r>
        <w:t xml:space="preserve">the implementation details. </w:t>
      </w:r>
    </w:p>
    <w:p w14:paraId="1B332506" w14:textId="77777777" w:rsidR="00ED27D6" w:rsidRDefault="00ED27D6" w:rsidP="00993A47">
      <w:pPr>
        <w:spacing w:after="0"/>
      </w:pPr>
      <w:r>
        <w:t xml:space="preserve">The method `UpgradeCustomer` </w:t>
      </w:r>
      <w:r w:rsidR="0001036B">
        <w:t>should</w:t>
      </w:r>
      <w:r>
        <w:t>:</w:t>
      </w:r>
    </w:p>
    <w:p w14:paraId="14202974" w14:textId="77777777" w:rsidR="00993A47" w:rsidRDefault="00993A47" w:rsidP="00993A47">
      <w:pPr>
        <w:pStyle w:val="ListParagraph"/>
        <w:numPr>
          <w:ilvl w:val="0"/>
          <w:numId w:val="25"/>
        </w:numPr>
        <w:spacing w:after="0"/>
      </w:pPr>
      <w:r>
        <w:t>Receive the id of the customer</w:t>
      </w:r>
    </w:p>
    <w:p w14:paraId="30E30B8D" w14:textId="77777777" w:rsidR="00993A47" w:rsidRDefault="00993A47" w:rsidP="00EA56C8">
      <w:pPr>
        <w:pStyle w:val="ListParagraph"/>
        <w:numPr>
          <w:ilvl w:val="0"/>
          <w:numId w:val="24"/>
        </w:numPr>
        <w:spacing w:after="0"/>
      </w:pPr>
      <w:r>
        <w:t>F</w:t>
      </w:r>
      <w:r w:rsidR="001C6E24">
        <w:t>ind the customer using Function.getCustomer</w:t>
      </w:r>
      <w:r w:rsidR="004F7E77">
        <w:t xml:space="preserve"> </w:t>
      </w:r>
    </w:p>
    <w:p w14:paraId="113EF3D9" w14:textId="77777777" w:rsidR="004F7E77" w:rsidRDefault="00993A47" w:rsidP="00EA56C8">
      <w:pPr>
        <w:pStyle w:val="ListParagraph"/>
        <w:numPr>
          <w:ilvl w:val="0"/>
          <w:numId w:val="24"/>
        </w:numPr>
        <w:spacing w:after="0"/>
      </w:pPr>
      <w:r>
        <w:t>A</w:t>
      </w:r>
      <w:r w:rsidR="004F7E77">
        <w:t>nd the</w:t>
      </w:r>
      <w:r w:rsidR="00EA56C8">
        <w:t>n</w:t>
      </w:r>
      <w:r w:rsidR="004F7E77">
        <w:t xml:space="preserve"> </w:t>
      </w:r>
      <w:r>
        <w:t>call Functions.upgradeCustomer</w:t>
      </w:r>
    </w:p>
    <w:p w14:paraId="371D7438" w14:textId="77777777" w:rsidR="00125F0C" w:rsidRDefault="00125F0C" w:rsidP="00E81C16">
      <w:pPr>
        <w:spacing w:after="0"/>
      </w:pPr>
    </w:p>
    <w:p w14:paraId="00005E84" w14:textId="77777777" w:rsidR="003A7604" w:rsidRDefault="003A7604" w:rsidP="003A7604">
      <w:r>
        <w:t xml:space="preserve"> </w:t>
      </w:r>
      <w:bookmarkStart w:id="27" w:name="_MON_1472413541"/>
      <w:bookmarkEnd w:id="27"/>
      <w:r w:rsidR="004E1E53">
        <w:rPr>
          <w:noProof/>
        </w:rPr>
        <w:object w:dxaOrig="9026" w:dyaOrig="1603" w14:anchorId="3C2C0B47">
          <v:shape id="_x0000_i1041" type="#_x0000_t75" alt="" style="width:453.75pt;height:79.5pt;mso-width-percent:0;mso-height-percent:0;mso-width-percent:0;mso-height-percent:0" o:ole="" o:bordertopcolor="this" o:borderleftcolor="this" o:borderbottomcolor="this" o:borderrightcolor="this">
            <v:imagedata r:id="rId4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1" DrawAspect="Content" ObjectID="_1840126613" r:id="rId46"/>
        </w:object>
      </w:r>
    </w:p>
    <w:p w14:paraId="29369D16" w14:textId="77777777" w:rsidR="00596BE8" w:rsidRDefault="00596BE8" w:rsidP="00E81C16">
      <w:pPr>
        <w:spacing w:after="0"/>
      </w:pPr>
    </w:p>
    <w:p w14:paraId="2F351223" w14:textId="77777777" w:rsidR="00993A47" w:rsidRDefault="00ED27D6" w:rsidP="00993A47">
      <w:pPr>
        <w:spacing w:after="0"/>
      </w:pPr>
      <w:r>
        <w:t>The m</w:t>
      </w:r>
      <w:r w:rsidR="00993A47">
        <w:t xml:space="preserve">ethod called “GetCustomerInfo” </w:t>
      </w:r>
      <w:r>
        <w:t>should</w:t>
      </w:r>
      <w:r w:rsidR="00993A47">
        <w:t>:</w:t>
      </w:r>
    </w:p>
    <w:p w14:paraId="2205925F" w14:textId="77777777" w:rsidR="00993A47" w:rsidRDefault="00993A47" w:rsidP="00993A47">
      <w:pPr>
        <w:pStyle w:val="ListParagraph"/>
        <w:numPr>
          <w:ilvl w:val="0"/>
          <w:numId w:val="24"/>
        </w:numPr>
        <w:spacing w:after="0"/>
      </w:pPr>
      <w:r>
        <w:t>Receive a customer as parameter</w:t>
      </w:r>
    </w:p>
    <w:p w14:paraId="4ACD0F31" w14:textId="77777777" w:rsidR="00993A47" w:rsidRDefault="00E45641" w:rsidP="00993A47">
      <w:pPr>
        <w:pStyle w:val="ListParagraph"/>
        <w:numPr>
          <w:ilvl w:val="0"/>
          <w:numId w:val="24"/>
        </w:numPr>
        <w:spacing w:after="0"/>
      </w:pPr>
      <w:r>
        <w:t xml:space="preserve">Calculate whether the customer is adult </w:t>
      </w:r>
      <w:r w:rsidR="00004DA8">
        <w:t xml:space="preserve">or not </w:t>
      </w:r>
      <w:r>
        <w:t>using the Functions.isAdult function</w:t>
      </w:r>
    </w:p>
    <w:p w14:paraId="37CCABFC" w14:textId="77777777" w:rsidR="00E45641" w:rsidRDefault="00E45641" w:rsidP="00993A47">
      <w:pPr>
        <w:pStyle w:val="ListParagraph"/>
        <w:numPr>
          <w:ilvl w:val="0"/>
          <w:numId w:val="24"/>
        </w:numPr>
        <w:spacing w:after="0"/>
      </w:pPr>
      <w:r>
        <w:t>Get the alert using the Functions.getAlert function</w:t>
      </w:r>
    </w:p>
    <w:p w14:paraId="41EEAC94" w14:textId="77777777" w:rsidR="00E45641" w:rsidRDefault="00E45641" w:rsidP="00E45641">
      <w:pPr>
        <w:pStyle w:val="ListParagraph"/>
        <w:numPr>
          <w:ilvl w:val="0"/>
          <w:numId w:val="24"/>
        </w:numPr>
        <w:spacing w:after="0"/>
      </w:pPr>
      <w:r>
        <w:t>Return a string with the format "Id: [Id], IsVip: [IsVip]</w:t>
      </w:r>
      <w:r w:rsidR="00231045">
        <w:t>, Credit: [Credit], IsAdult: [IsAdult], Alert: [Alert]</w:t>
      </w:r>
      <w:r w:rsidRPr="00E45641">
        <w:t>"</w:t>
      </w:r>
    </w:p>
    <w:p w14:paraId="7C5F6EEC" w14:textId="77777777" w:rsidR="00993A47" w:rsidRDefault="00993A47" w:rsidP="00993A47">
      <w:pPr>
        <w:spacing w:after="0"/>
      </w:pPr>
    </w:p>
    <w:p w14:paraId="742F46AC" w14:textId="77777777" w:rsidR="00993A47" w:rsidRDefault="00993A47" w:rsidP="00993A47">
      <w:r>
        <w:t xml:space="preserve"> </w:t>
      </w:r>
      <w:bookmarkStart w:id="28" w:name="_MON_1540019368"/>
      <w:bookmarkEnd w:id="28"/>
      <w:r w:rsidR="004E1E53">
        <w:rPr>
          <w:noProof/>
        </w:rPr>
        <w:object w:dxaOrig="9026" w:dyaOrig="2010" w14:anchorId="660C25BE">
          <v:shape id="_x0000_i1042" type="#_x0000_t75" alt="" style="width:453.75pt;height:100.5pt;mso-width-percent:0;mso-height-percent:0;mso-width-percent:0;mso-height-percent:0" o:ole="" o:bordertopcolor="this" o:borderleftcolor="this" o:borderbottomcolor="this" o:borderrightcolor="this">
            <v:imagedata r:id="rId4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Word.OpenDocumentText.12" ShapeID="_x0000_i1042" DrawAspect="Content" ObjectID="_1840126614" r:id="rId48"/>
        </w:object>
      </w:r>
    </w:p>
    <w:p w14:paraId="54B726E6" w14:textId="77777777" w:rsidR="00993A47" w:rsidRDefault="00993A47" w:rsidP="00993A47">
      <w:pPr>
        <w:spacing w:after="0"/>
      </w:pPr>
    </w:p>
    <w:p w14:paraId="115C2D7C" w14:textId="77777777" w:rsidR="0073635A" w:rsidRDefault="00ED27D6" w:rsidP="00E81C16">
      <w:pPr>
        <w:spacing w:after="0"/>
      </w:pPr>
      <w:r>
        <w:t>Here</w:t>
      </w:r>
      <w:r w:rsidR="0001036B">
        <w:t xml:space="preserve"> is</w:t>
      </w:r>
      <w:r>
        <w:t xml:space="preserve"> the implementation of the `CustomerService` class:</w:t>
      </w:r>
    </w:p>
    <w:p w14:paraId="18499F0D" w14:textId="77777777" w:rsidR="00ED27D6" w:rsidRDefault="00ED27D6" w:rsidP="00E81C16">
      <w:pPr>
        <w:spacing w:after="0"/>
      </w:pPr>
    </w:p>
    <w:p w14:paraId="5B67879E" w14:textId="77777777" w:rsidR="00ED27D6" w:rsidRPr="00ED27D6" w:rsidRDefault="00ED27D6" w:rsidP="00ED27D6">
      <w:pPr>
        <w:pStyle w:val="HTMLPreformatted"/>
        <w:shd w:val="clear" w:color="auto" w:fill="FFFFFF"/>
        <w:rPr>
          <w:rFonts w:ascii="Menlo" w:hAnsi="Menlo" w:cs="Menlo"/>
          <w:color w:val="202020"/>
          <w:sz w:val="18"/>
          <w:szCs w:val="18"/>
        </w:rPr>
      </w:pPr>
      <w:r w:rsidRPr="00ED27D6">
        <w:rPr>
          <w:rFonts w:ascii="Menlo" w:hAnsi="Menlo" w:cs="Menlo"/>
          <w:color w:val="0F54D6"/>
          <w:sz w:val="18"/>
          <w:szCs w:val="18"/>
        </w:rPr>
        <w:lastRenderedPageBreak/>
        <w:t xml:space="preserve">type </w:t>
      </w:r>
      <w:r w:rsidRPr="00ED27D6">
        <w:rPr>
          <w:rFonts w:ascii="Menlo" w:hAnsi="Menlo" w:cs="Menlo"/>
          <w:color w:val="6B2FBA"/>
          <w:sz w:val="18"/>
          <w:szCs w:val="18"/>
        </w:rPr>
        <w:t>CustomerService</w:t>
      </w:r>
      <w:r w:rsidRPr="00ED27D6">
        <w:rPr>
          <w:rFonts w:ascii="Menlo" w:hAnsi="Menlo" w:cs="Menlo"/>
          <w:color w:val="202020"/>
          <w:sz w:val="18"/>
          <w:szCs w:val="18"/>
        </w:rPr>
        <w:t>() =</w:t>
      </w:r>
      <w:r w:rsidRPr="00ED27D6">
        <w:rPr>
          <w:rFonts w:ascii="Menlo" w:hAnsi="Menlo" w:cs="Menlo"/>
          <w:color w:val="202020"/>
          <w:sz w:val="18"/>
          <w:szCs w:val="18"/>
        </w:rPr>
        <w:br/>
        <w:t xml:space="preserve">    </w:t>
      </w:r>
      <w:r w:rsidRPr="00ED27D6">
        <w:rPr>
          <w:rFonts w:ascii="Menlo" w:hAnsi="Menlo" w:cs="Menlo"/>
          <w:color w:val="202020"/>
          <w:sz w:val="18"/>
          <w:szCs w:val="18"/>
        </w:rPr>
        <w:br/>
        <w:t xml:space="preserve">   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interface </w:t>
      </w:r>
      <w:r w:rsidRPr="00ED27D6">
        <w:rPr>
          <w:rFonts w:ascii="Menlo" w:hAnsi="Menlo" w:cs="Menlo"/>
          <w:color w:val="6B2FBA"/>
          <w:sz w:val="18"/>
          <w:szCs w:val="18"/>
        </w:rPr>
        <w:t xml:space="preserve">ICustomerService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with    </w:t>
      </w:r>
      <w:r w:rsidRPr="00ED27D6">
        <w:rPr>
          <w:rFonts w:ascii="Menlo" w:hAnsi="Menlo" w:cs="Menlo"/>
          <w:color w:val="0F54D6"/>
          <w:sz w:val="18"/>
          <w:szCs w:val="18"/>
        </w:rPr>
        <w:br/>
        <w:t xml:space="preserve">        member </w:t>
      </w:r>
      <w:r w:rsidRPr="00ED27D6">
        <w:rPr>
          <w:rFonts w:ascii="Menlo" w:hAnsi="Menlo" w:cs="Menlo"/>
          <w:color w:val="000000"/>
          <w:sz w:val="18"/>
          <w:szCs w:val="18"/>
        </w:rPr>
        <w:t>this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855F"/>
          <w:sz w:val="18"/>
          <w:szCs w:val="18"/>
        </w:rPr>
        <w:t xml:space="preserve">UpgradeCustomer </w:t>
      </w:r>
      <w:r w:rsidRPr="00ED27D6">
        <w:rPr>
          <w:rFonts w:ascii="Menlo" w:hAnsi="Menlo" w:cs="Menlo"/>
          <w:color w:val="000000"/>
          <w:sz w:val="18"/>
          <w:szCs w:val="18"/>
        </w:rPr>
        <w:t xml:space="preserve">id </w:t>
      </w:r>
      <w:r w:rsidRPr="00ED27D6">
        <w:rPr>
          <w:rFonts w:ascii="Menlo" w:hAnsi="Menlo" w:cs="Menlo"/>
          <w:color w:val="202020"/>
          <w:sz w:val="18"/>
          <w:szCs w:val="18"/>
        </w:rPr>
        <w:t>=</w:t>
      </w:r>
      <w:r w:rsidRPr="00ED27D6">
        <w:rPr>
          <w:rFonts w:ascii="Menlo" w:hAnsi="Menlo" w:cs="Menlo"/>
          <w:color w:val="202020"/>
          <w:sz w:val="18"/>
          <w:szCs w:val="18"/>
        </w:rPr>
        <w:br/>
        <w:t xml:space="preserve">            </w:t>
      </w:r>
      <w:r w:rsidRPr="00ED27D6">
        <w:rPr>
          <w:rFonts w:ascii="Menlo" w:hAnsi="Menlo" w:cs="Menlo"/>
          <w:color w:val="000000"/>
          <w:sz w:val="18"/>
          <w:szCs w:val="18"/>
        </w:rPr>
        <w:t>id</w:t>
      </w:r>
      <w:r w:rsidRPr="00ED27D6">
        <w:rPr>
          <w:rFonts w:ascii="Menlo" w:hAnsi="Menlo" w:cs="Menlo"/>
          <w:color w:val="000000"/>
          <w:sz w:val="18"/>
          <w:szCs w:val="18"/>
        </w:rPr>
        <w:br/>
        <w:t xml:space="preserve">            </w:t>
      </w:r>
      <w:r w:rsidRPr="00ED27D6">
        <w:rPr>
          <w:rFonts w:ascii="Menlo" w:hAnsi="Menlo" w:cs="Menlo"/>
          <w:color w:val="00855F"/>
          <w:sz w:val="18"/>
          <w:szCs w:val="18"/>
        </w:rPr>
        <w:t xml:space="preserve">|&gt; </w:t>
      </w:r>
      <w:r w:rsidRPr="00ED27D6">
        <w:rPr>
          <w:rFonts w:ascii="Menlo" w:hAnsi="Menlo" w:cs="Menlo"/>
          <w:color w:val="6B2FBA"/>
          <w:sz w:val="18"/>
          <w:szCs w:val="18"/>
        </w:rPr>
        <w:t>Functions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0000"/>
          <w:sz w:val="18"/>
          <w:szCs w:val="18"/>
        </w:rPr>
        <w:t>getCustomer</w:t>
      </w:r>
      <w:r w:rsidRPr="00ED27D6">
        <w:rPr>
          <w:rFonts w:ascii="Menlo" w:hAnsi="Menlo" w:cs="Menlo"/>
          <w:color w:val="000000"/>
          <w:sz w:val="18"/>
          <w:szCs w:val="18"/>
        </w:rPr>
        <w:br/>
        <w:t xml:space="preserve">            </w:t>
      </w:r>
      <w:r w:rsidRPr="00ED27D6">
        <w:rPr>
          <w:rFonts w:ascii="Menlo" w:hAnsi="Menlo" w:cs="Menlo"/>
          <w:color w:val="00855F"/>
          <w:sz w:val="18"/>
          <w:szCs w:val="18"/>
        </w:rPr>
        <w:t xml:space="preserve">|&gt; </w:t>
      </w:r>
      <w:r w:rsidRPr="00ED27D6">
        <w:rPr>
          <w:rFonts w:ascii="Menlo" w:hAnsi="Menlo" w:cs="Menlo"/>
          <w:color w:val="6B2FBA"/>
          <w:sz w:val="18"/>
          <w:szCs w:val="18"/>
        </w:rPr>
        <w:t>Functions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0000"/>
          <w:sz w:val="18"/>
          <w:szCs w:val="18"/>
        </w:rPr>
        <w:t>upgradeCustomer</w:t>
      </w:r>
      <w:r w:rsidRPr="00ED27D6">
        <w:rPr>
          <w:rFonts w:ascii="Menlo" w:hAnsi="Menlo" w:cs="Menlo"/>
          <w:color w:val="000000"/>
          <w:sz w:val="18"/>
          <w:szCs w:val="18"/>
        </w:rPr>
        <w:br/>
      </w:r>
      <w:r w:rsidRPr="00ED27D6">
        <w:rPr>
          <w:rFonts w:ascii="Menlo" w:hAnsi="Menlo" w:cs="Menlo"/>
          <w:color w:val="000000"/>
          <w:sz w:val="18"/>
          <w:szCs w:val="18"/>
        </w:rPr>
        <w:br/>
        <w:t xml:space="preserve">       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member </w:t>
      </w:r>
      <w:r w:rsidRPr="00ED27D6">
        <w:rPr>
          <w:rFonts w:ascii="Menlo" w:hAnsi="Menlo" w:cs="Menlo"/>
          <w:color w:val="000000"/>
          <w:sz w:val="18"/>
          <w:szCs w:val="18"/>
        </w:rPr>
        <w:t>this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855F"/>
          <w:sz w:val="18"/>
          <w:szCs w:val="18"/>
        </w:rPr>
        <w:t xml:space="preserve">GetCustomerInfo </w:t>
      </w:r>
      <w:r w:rsidRPr="00ED27D6">
        <w:rPr>
          <w:rFonts w:ascii="Menlo" w:hAnsi="Menlo" w:cs="Menlo"/>
          <w:color w:val="000000"/>
          <w:sz w:val="18"/>
          <w:szCs w:val="18"/>
        </w:rPr>
        <w:t xml:space="preserve">customer </w:t>
      </w:r>
      <w:r w:rsidRPr="00ED27D6">
        <w:rPr>
          <w:rFonts w:ascii="Menlo" w:hAnsi="Menlo" w:cs="Menlo"/>
          <w:color w:val="202020"/>
          <w:sz w:val="18"/>
          <w:szCs w:val="18"/>
        </w:rPr>
        <w:t>=</w:t>
      </w:r>
      <w:r w:rsidRPr="00ED27D6">
        <w:rPr>
          <w:rFonts w:ascii="Menlo" w:hAnsi="Menlo" w:cs="Menlo"/>
          <w:color w:val="202020"/>
          <w:sz w:val="18"/>
          <w:szCs w:val="18"/>
        </w:rPr>
        <w:br/>
        <w:t xml:space="preserve">           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let </w:t>
      </w:r>
      <w:r w:rsidRPr="00ED27D6">
        <w:rPr>
          <w:rFonts w:ascii="Menlo" w:hAnsi="Menlo" w:cs="Menlo"/>
          <w:color w:val="000000"/>
          <w:sz w:val="18"/>
          <w:szCs w:val="18"/>
        </w:rPr>
        <w:t xml:space="preserve">isAdult </w:t>
      </w:r>
      <w:r w:rsidRPr="00ED27D6">
        <w:rPr>
          <w:rFonts w:ascii="Menlo" w:hAnsi="Menlo" w:cs="Menlo"/>
          <w:color w:val="202020"/>
          <w:sz w:val="18"/>
          <w:szCs w:val="18"/>
        </w:rPr>
        <w:t xml:space="preserve">= </w:t>
      </w:r>
      <w:r w:rsidRPr="00ED27D6">
        <w:rPr>
          <w:rFonts w:ascii="Menlo" w:hAnsi="Menlo" w:cs="Menlo"/>
          <w:color w:val="6B2FBA"/>
          <w:sz w:val="18"/>
          <w:szCs w:val="18"/>
        </w:rPr>
        <w:t>Functions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0000"/>
          <w:sz w:val="18"/>
          <w:szCs w:val="18"/>
        </w:rPr>
        <w:t>isAdult customer</w:t>
      </w:r>
      <w:r w:rsidRPr="00ED27D6">
        <w:rPr>
          <w:rFonts w:ascii="Menlo" w:hAnsi="Menlo" w:cs="Menlo"/>
          <w:color w:val="000000"/>
          <w:sz w:val="18"/>
          <w:szCs w:val="18"/>
        </w:rPr>
        <w:br/>
        <w:t xml:space="preserve">            </w:t>
      </w:r>
      <w:r w:rsidRPr="00ED27D6">
        <w:rPr>
          <w:rFonts w:ascii="Menlo" w:hAnsi="Menlo" w:cs="Menlo"/>
          <w:color w:val="0F54D6"/>
          <w:sz w:val="18"/>
          <w:szCs w:val="18"/>
        </w:rPr>
        <w:t xml:space="preserve">let </w:t>
      </w:r>
      <w:r w:rsidRPr="00ED27D6">
        <w:rPr>
          <w:rFonts w:ascii="Menlo" w:hAnsi="Menlo" w:cs="Menlo"/>
          <w:color w:val="000000"/>
          <w:sz w:val="18"/>
          <w:szCs w:val="18"/>
        </w:rPr>
        <w:t xml:space="preserve">alert </w:t>
      </w:r>
      <w:r w:rsidRPr="00ED27D6">
        <w:rPr>
          <w:rFonts w:ascii="Menlo" w:hAnsi="Menlo" w:cs="Menlo"/>
          <w:color w:val="202020"/>
          <w:sz w:val="18"/>
          <w:szCs w:val="18"/>
        </w:rPr>
        <w:t xml:space="preserve">= </w:t>
      </w:r>
      <w:r w:rsidRPr="00ED27D6">
        <w:rPr>
          <w:rFonts w:ascii="Menlo" w:hAnsi="Menlo" w:cs="Menlo"/>
          <w:color w:val="6B2FBA"/>
          <w:sz w:val="18"/>
          <w:szCs w:val="18"/>
        </w:rPr>
        <w:t>Functions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0000"/>
          <w:sz w:val="18"/>
          <w:szCs w:val="18"/>
        </w:rPr>
        <w:t>getAlert customer</w:t>
      </w:r>
      <w:r w:rsidRPr="00ED27D6">
        <w:rPr>
          <w:rFonts w:ascii="Menlo" w:hAnsi="Menlo" w:cs="Menlo"/>
          <w:color w:val="000000"/>
          <w:sz w:val="18"/>
          <w:szCs w:val="18"/>
        </w:rPr>
        <w:br/>
        <w:t xml:space="preserve">            sprintf </w:t>
      </w:r>
      <w:r w:rsidRPr="00ED27D6">
        <w:rPr>
          <w:rFonts w:ascii="Menlo" w:hAnsi="Menlo" w:cs="Menlo"/>
          <w:color w:val="9C5800"/>
          <w:sz w:val="18"/>
          <w:szCs w:val="18"/>
        </w:rPr>
        <w:t>"Id: %i, IsVip: %b, Credit: %.2f, IsAdult: %b, Alert: %s"</w:t>
      </w:r>
      <w:r w:rsidRPr="00ED27D6">
        <w:rPr>
          <w:rFonts w:ascii="Menlo" w:hAnsi="Menlo" w:cs="Menlo"/>
          <w:color w:val="9C5800"/>
          <w:sz w:val="18"/>
          <w:szCs w:val="18"/>
        </w:rPr>
        <w:br/>
        <w:t xml:space="preserve">                </w:t>
      </w:r>
      <w:r w:rsidRPr="00ED27D6">
        <w:rPr>
          <w:rFonts w:ascii="Menlo" w:hAnsi="Menlo" w:cs="Menlo"/>
          <w:color w:val="000000"/>
          <w:sz w:val="18"/>
          <w:szCs w:val="18"/>
        </w:rPr>
        <w:t>customer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88AB"/>
          <w:sz w:val="18"/>
          <w:szCs w:val="18"/>
        </w:rPr>
        <w:t xml:space="preserve">Id </w:t>
      </w:r>
      <w:r w:rsidRPr="00ED27D6">
        <w:rPr>
          <w:rFonts w:ascii="Menlo" w:hAnsi="Menlo" w:cs="Menlo"/>
          <w:color w:val="000000"/>
          <w:sz w:val="18"/>
          <w:szCs w:val="18"/>
        </w:rPr>
        <w:t>customer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88AB"/>
          <w:sz w:val="18"/>
          <w:szCs w:val="18"/>
        </w:rPr>
        <w:t xml:space="preserve">IsVip </w:t>
      </w:r>
      <w:r w:rsidRPr="00ED27D6">
        <w:rPr>
          <w:rFonts w:ascii="Menlo" w:hAnsi="Menlo" w:cs="Menlo"/>
          <w:color w:val="000000"/>
          <w:sz w:val="18"/>
          <w:szCs w:val="18"/>
        </w:rPr>
        <w:t>customer</w:t>
      </w:r>
      <w:r w:rsidRPr="00ED27D6">
        <w:rPr>
          <w:rFonts w:ascii="Menlo" w:hAnsi="Menlo" w:cs="Menlo"/>
          <w:color w:val="202020"/>
          <w:sz w:val="18"/>
          <w:szCs w:val="18"/>
        </w:rPr>
        <w:t>.</w:t>
      </w:r>
      <w:r w:rsidRPr="00ED27D6">
        <w:rPr>
          <w:rFonts w:ascii="Menlo" w:hAnsi="Menlo" w:cs="Menlo"/>
          <w:color w:val="0088AB"/>
          <w:sz w:val="18"/>
          <w:szCs w:val="18"/>
        </w:rPr>
        <w:t xml:space="preserve">Credit </w:t>
      </w:r>
      <w:r w:rsidRPr="00ED27D6">
        <w:rPr>
          <w:rFonts w:ascii="Menlo" w:hAnsi="Menlo" w:cs="Menlo"/>
          <w:color w:val="000000"/>
          <w:sz w:val="18"/>
          <w:szCs w:val="18"/>
        </w:rPr>
        <w:t>isAdult alert</w:t>
      </w:r>
    </w:p>
    <w:p w14:paraId="2DCAA6B2" w14:textId="77777777" w:rsidR="00ED27D6" w:rsidRDefault="00ED27D6" w:rsidP="00E81C16">
      <w:pPr>
        <w:spacing w:after="0"/>
      </w:pPr>
    </w:p>
    <w:p w14:paraId="5269BC86" w14:textId="77777777" w:rsidR="00ED27D6" w:rsidRDefault="00ED27D6" w:rsidP="00ED27D6">
      <w:pPr>
        <w:spacing w:after="0"/>
      </w:pPr>
      <w:r>
        <w:rPr>
          <w:b/>
        </w:rPr>
        <w:t>3.2</w:t>
      </w:r>
      <w:r w:rsidRPr="00337E9D">
        <w:rPr>
          <w:b/>
        </w:rPr>
        <w:t>.</w:t>
      </w:r>
      <w:r>
        <w:rPr>
          <w:b/>
        </w:rPr>
        <w:t xml:space="preserve"> </w:t>
      </w:r>
      <w:r>
        <w:t>Open Module4/Tests/Tests.fs, uncomment test 4-3, save all the files and run “dotnet test Module4/Tests” in the command terminal.</w:t>
      </w:r>
    </w:p>
    <w:p w14:paraId="3D7253EB" w14:textId="77777777" w:rsidR="00ED27D6" w:rsidRDefault="00ED27D6" w:rsidP="00E81C16">
      <w:pPr>
        <w:spacing w:after="0"/>
      </w:pPr>
    </w:p>
    <w:p w14:paraId="660A4625" w14:textId="77777777" w:rsidR="00EF6EEC" w:rsidRDefault="00EF6EEC" w:rsidP="00EF6EEC">
      <w:pPr>
        <w:pStyle w:val="Heading2"/>
      </w:pPr>
      <w:r>
        <w:t>Step 3: Create a CustomerService using Object-Expression</w:t>
      </w:r>
    </w:p>
    <w:p w14:paraId="3331E93C" w14:textId="77777777" w:rsidR="00EF6EEC" w:rsidRDefault="00EF6EEC" w:rsidP="00EF6EEC">
      <w:pPr>
        <w:spacing w:after="0"/>
      </w:pPr>
      <w:r>
        <w:t xml:space="preserve"> </w:t>
      </w:r>
      <w:r>
        <w:rPr>
          <w:b/>
        </w:rPr>
        <w:t>3.3</w:t>
      </w:r>
      <w:r w:rsidRPr="00337E9D">
        <w:rPr>
          <w:b/>
        </w:rPr>
        <w:t>.</w:t>
      </w:r>
      <w:r>
        <w:rPr>
          <w:b/>
        </w:rPr>
        <w:t xml:space="preserve"> </w:t>
      </w:r>
      <w:r>
        <w:t>Open the ‘Program.fs` file, remove the instantiation of the ‘CustomerService’. Replace the `service` instance with an inline ObjectExpression that implement</w:t>
      </w:r>
      <w:r w:rsidR="00855477">
        <w:t>s</w:t>
      </w:r>
      <w:r>
        <w:t xml:space="preserve"> the interface `ICustomerSerivce`. </w:t>
      </w:r>
    </w:p>
    <w:p w14:paraId="1CCD7CF0" w14:textId="77777777" w:rsidR="00EF6EEC" w:rsidRDefault="00EF6EEC" w:rsidP="00EF6EEC">
      <w:pPr>
        <w:pStyle w:val="HTMLPreformatted"/>
        <w:shd w:val="clear" w:color="auto" w:fill="FFFFFF"/>
        <w:rPr>
          <w:rFonts w:ascii="Menlo" w:hAnsi="Menlo" w:cs="Menlo"/>
          <w:color w:val="0F54D6"/>
          <w:sz w:val="18"/>
          <w:szCs w:val="18"/>
        </w:rPr>
      </w:pPr>
    </w:p>
    <w:p w14:paraId="123ECA5F" w14:textId="77777777" w:rsidR="00EF6EEC" w:rsidRPr="00EF6EEC" w:rsidRDefault="00EF6EEC" w:rsidP="00EF6EEC">
      <w:pPr>
        <w:pStyle w:val="HTMLPreformatted"/>
        <w:shd w:val="clear" w:color="auto" w:fill="FFFFFF"/>
        <w:rPr>
          <w:rFonts w:ascii="Menlo" w:hAnsi="Menlo" w:cs="Menlo"/>
          <w:color w:val="202020"/>
          <w:sz w:val="18"/>
          <w:szCs w:val="18"/>
        </w:rPr>
      </w:pPr>
      <w:r w:rsidRPr="00EF6EEC">
        <w:rPr>
          <w:rFonts w:ascii="Menlo" w:hAnsi="Menlo" w:cs="Menlo"/>
          <w:color w:val="0F54D6"/>
          <w:sz w:val="18"/>
          <w:szCs w:val="18"/>
        </w:rPr>
        <w:t xml:space="preserve">let </w:t>
      </w:r>
      <w:r w:rsidRPr="00EF6EEC">
        <w:rPr>
          <w:rFonts w:ascii="Menlo" w:hAnsi="Menlo" w:cs="Menlo"/>
          <w:color w:val="000000"/>
          <w:sz w:val="18"/>
          <w:szCs w:val="18"/>
        </w:rPr>
        <w:t xml:space="preserve">service </w:t>
      </w:r>
      <w:r w:rsidRPr="00EF6EEC">
        <w:rPr>
          <w:rFonts w:ascii="Menlo" w:hAnsi="Menlo" w:cs="Menlo"/>
          <w:color w:val="202020"/>
          <w:sz w:val="18"/>
          <w:szCs w:val="18"/>
        </w:rPr>
        <w:t>=</w:t>
      </w:r>
      <w:r w:rsidRPr="00EF6EEC">
        <w:rPr>
          <w:rFonts w:ascii="Menlo" w:hAnsi="Menlo" w:cs="Menlo"/>
          <w:color w:val="202020"/>
          <w:sz w:val="18"/>
          <w:szCs w:val="18"/>
        </w:rPr>
        <w:br/>
        <w:t xml:space="preserve">    { </w:t>
      </w:r>
      <w:r w:rsidRPr="00EF6EEC">
        <w:rPr>
          <w:rFonts w:ascii="Menlo" w:hAnsi="Menlo" w:cs="Menlo"/>
          <w:color w:val="0F54D6"/>
          <w:sz w:val="18"/>
          <w:szCs w:val="18"/>
        </w:rPr>
        <w:t xml:space="preserve">new </w:t>
      </w:r>
      <w:r w:rsidRPr="00EF6EEC">
        <w:rPr>
          <w:rFonts w:ascii="Menlo" w:hAnsi="Menlo" w:cs="Menlo"/>
          <w:color w:val="6B2FBA"/>
          <w:sz w:val="18"/>
          <w:szCs w:val="18"/>
        </w:rPr>
        <w:t xml:space="preserve">ICustomerService </w:t>
      </w:r>
      <w:r w:rsidRPr="00EF6EEC">
        <w:rPr>
          <w:rFonts w:ascii="Menlo" w:hAnsi="Menlo" w:cs="Menlo"/>
          <w:color w:val="0F54D6"/>
          <w:sz w:val="18"/>
          <w:szCs w:val="18"/>
        </w:rPr>
        <w:t xml:space="preserve">with </w:t>
      </w:r>
      <w:r w:rsidRPr="00EF6EEC">
        <w:rPr>
          <w:rFonts w:ascii="Menlo" w:hAnsi="Menlo" w:cs="Menlo"/>
          <w:color w:val="0F54D6"/>
          <w:sz w:val="18"/>
          <w:szCs w:val="18"/>
        </w:rPr>
        <w:br/>
        <w:t xml:space="preserve">        member </w:t>
      </w:r>
      <w:r w:rsidRPr="00EF6EEC">
        <w:rPr>
          <w:rFonts w:ascii="Menlo" w:hAnsi="Menlo" w:cs="Menlo"/>
          <w:color w:val="000000"/>
          <w:sz w:val="18"/>
          <w:szCs w:val="18"/>
        </w:rPr>
        <w:t>this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855F"/>
          <w:sz w:val="18"/>
          <w:szCs w:val="18"/>
        </w:rPr>
        <w:t xml:space="preserve">UpgradeCustomer </w:t>
      </w:r>
      <w:r w:rsidRPr="00EF6EEC">
        <w:rPr>
          <w:rFonts w:ascii="Menlo" w:hAnsi="Menlo" w:cs="Menlo"/>
          <w:color w:val="000000"/>
          <w:sz w:val="18"/>
          <w:szCs w:val="18"/>
        </w:rPr>
        <w:t xml:space="preserve">id </w:t>
      </w:r>
      <w:r w:rsidRPr="00EF6EEC">
        <w:rPr>
          <w:rFonts w:ascii="Menlo" w:hAnsi="Menlo" w:cs="Menlo"/>
          <w:color w:val="202020"/>
          <w:sz w:val="18"/>
          <w:szCs w:val="18"/>
        </w:rPr>
        <w:t>=</w:t>
      </w:r>
      <w:r w:rsidRPr="00EF6EEC">
        <w:rPr>
          <w:rFonts w:ascii="Menlo" w:hAnsi="Menlo" w:cs="Menlo"/>
          <w:color w:val="202020"/>
          <w:sz w:val="18"/>
          <w:szCs w:val="18"/>
        </w:rPr>
        <w:br/>
        <w:t xml:space="preserve">            </w:t>
      </w:r>
      <w:r w:rsidRPr="00EF6EEC">
        <w:rPr>
          <w:rFonts w:ascii="Menlo" w:hAnsi="Menlo" w:cs="Menlo"/>
          <w:color w:val="000000"/>
          <w:sz w:val="18"/>
          <w:szCs w:val="18"/>
        </w:rPr>
        <w:t>id</w:t>
      </w:r>
      <w:r w:rsidRPr="00EF6EEC">
        <w:rPr>
          <w:rFonts w:ascii="Menlo" w:hAnsi="Menlo" w:cs="Menlo"/>
          <w:color w:val="000000"/>
          <w:sz w:val="18"/>
          <w:szCs w:val="18"/>
        </w:rPr>
        <w:br/>
        <w:t xml:space="preserve">            </w:t>
      </w:r>
      <w:r w:rsidRPr="00EF6EEC">
        <w:rPr>
          <w:rFonts w:ascii="Menlo" w:hAnsi="Menlo" w:cs="Menlo"/>
          <w:color w:val="00855F"/>
          <w:sz w:val="18"/>
          <w:szCs w:val="18"/>
        </w:rPr>
        <w:t xml:space="preserve">|&gt; </w:t>
      </w:r>
      <w:r w:rsidRPr="00EF6EEC">
        <w:rPr>
          <w:rFonts w:ascii="Menlo" w:hAnsi="Menlo" w:cs="Menlo"/>
          <w:color w:val="6B2FBA"/>
          <w:sz w:val="18"/>
          <w:szCs w:val="18"/>
        </w:rPr>
        <w:t>Functions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0000"/>
          <w:sz w:val="18"/>
          <w:szCs w:val="18"/>
        </w:rPr>
        <w:t>getCustomer</w:t>
      </w:r>
      <w:r w:rsidRPr="00EF6EEC">
        <w:rPr>
          <w:rFonts w:ascii="Menlo" w:hAnsi="Menlo" w:cs="Menlo"/>
          <w:color w:val="000000"/>
          <w:sz w:val="18"/>
          <w:szCs w:val="18"/>
        </w:rPr>
        <w:br/>
        <w:t xml:space="preserve">            </w:t>
      </w:r>
      <w:r w:rsidRPr="00EF6EEC">
        <w:rPr>
          <w:rFonts w:ascii="Menlo" w:hAnsi="Menlo" w:cs="Menlo"/>
          <w:color w:val="00855F"/>
          <w:sz w:val="18"/>
          <w:szCs w:val="18"/>
        </w:rPr>
        <w:t xml:space="preserve">|&gt; </w:t>
      </w:r>
      <w:r w:rsidRPr="00EF6EEC">
        <w:rPr>
          <w:rFonts w:ascii="Menlo" w:hAnsi="Menlo" w:cs="Menlo"/>
          <w:color w:val="6B2FBA"/>
          <w:sz w:val="18"/>
          <w:szCs w:val="18"/>
        </w:rPr>
        <w:t>Functions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0000"/>
          <w:sz w:val="18"/>
          <w:szCs w:val="18"/>
        </w:rPr>
        <w:t>upgradeCustomer</w:t>
      </w:r>
      <w:r w:rsidRPr="00EF6EEC">
        <w:rPr>
          <w:rFonts w:ascii="Menlo" w:hAnsi="Menlo" w:cs="Menlo"/>
          <w:color w:val="000000"/>
          <w:sz w:val="18"/>
          <w:szCs w:val="18"/>
        </w:rPr>
        <w:br/>
      </w:r>
      <w:r w:rsidRPr="00EF6EEC">
        <w:rPr>
          <w:rFonts w:ascii="Menlo" w:hAnsi="Menlo" w:cs="Menlo"/>
          <w:color w:val="000000"/>
          <w:sz w:val="18"/>
          <w:szCs w:val="18"/>
        </w:rPr>
        <w:br/>
        <w:t xml:space="preserve">        </w:t>
      </w:r>
      <w:r w:rsidRPr="00EF6EEC">
        <w:rPr>
          <w:rFonts w:ascii="Menlo" w:hAnsi="Menlo" w:cs="Menlo"/>
          <w:color w:val="0F54D6"/>
          <w:sz w:val="18"/>
          <w:szCs w:val="18"/>
        </w:rPr>
        <w:t xml:space="preserve">member </w:t>
      </w:r>
      <w:r w:rsidRPr="00EF6EEC">
        <w:rPr>
          <w:rFonts w:ascii="Menlo" w:hAnsi="Menlo" w:cs="Menlo"/>
          <w:color w:val="000000"/>
          <w:sz w:val="18"/>
          <w:szCs w:val="18"/>
        </w:rPr>
        <w:t>this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855F"/>
          <w:sz w:val="18"/>
          <w:szCs w:val="18"/>
        </w:rPr>
        <w:t xml:space="preserve">GetCustomerInfo </w:t>
      </w:r>
      <w:r w:rsidRPr="00EF6EEC">
        <w:rPr>
          <w:rFonts w:ascii="Menlo" w:hAnsi="Menlo" w:cs="Menlo"/>
          <w:color w:val="000000"/>
          <w:sz w:val="18"/>
          <w:szCs w:val="18"/>
        </w:rPr>
        <w:t xml:space="preserve">customer </w:t>
      </w:r>
      <w:r w:rsidRPr="00EF6EEC">
        <w:rPr>
          <w:rFonts w:ascii="Menlo" w:hAnsi="Menlo" w:cs="Menlo"/>
          <w:color w:val="202020"/>
          <w:sz w:val="18"/>
          <w:szCs w:val="18"/>
        </w:rPr>
        <w:t>=</w:t>
      </w:r>
      <w:r w:rsidRPr="00EF6EEC">
        <w:rPr>
          <w:rFonts w:ascii="Menlo" w:hAnsi="Menlo" w:cs="Menlo"/>
          <w:color w:val="202020"/>
          <w:sz w:val="18"/>
          <w:szCs w:val="18"/>
        </w:rPr>
        <w:br/>
        <w:t xml:space="preserve">            </w:t>
      </w:r>
      <w:r w:rsidRPr="00EF6EEC">
        <w:rPr>
          <w:rFonts w:ascii="Menlo" w:hAnsi="Menlo" w:cs="Menlo"/>
          <w:color w:val="0F54D6"/>
          <w:sz w:val="18"/>
          <w:szCs w:val="18"/>
        </w:rPr>
        <w:t xml:space="preserve">let </w:t>
      </w:r>
      <w:r w:rsidRPr="00EF6EEC">
        <w:rPr>
          <w:rFonts w:ascii="Menlo" w:hAnsi="Menlo" w:cs="Menlo"/>
          <w:color w:val="000000"/>
          <w:sz w:val="18"/>
          <w:szCs w:val="18"/>
        </w:rPr>
        <w:t xml:space="preserve">isAdult </w:t>
      </w:r>
      <w:r w:rsidRPr="00EF6EEC">
        <w:rPr>
          <w:rFonts w:ascii="Menlo" w:hAnsi="Menlo" w:cs="Menlo"/>
          <w:color w:val="202020"/>
          <w:sz w:val="18"/>
          <w:szCs w:val="18"/>
        </w:rPr>
        <w:t xml:space="preserve">= </w:t>
      </w:r>
      <w:r w:rsidRPr="00EF6EEC">
        <w:rPr>
          <w:rFonts w:ascii="Menlo" w:hAnsi="Menlo" w:cs="Menlo"/>
          <w:color w:val="6B2FBA"/>
          <w:sz w:val="18"/>
          <w:szCs w:val="18"/>
        </w:rPr>
        <w:t>Functions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0000"/>
          <w:sz w:val="18"/>
          <w:szCs w:val="18"/>
        </w:rPr>
        <w:t>isAdult customer</w:t>
      </w:r>
      <w:r w:rsidRPr="00EF6EEC">
        <w:rPr>
          <w:rFonts w:ascii="Menlo" w:hAnsi="Menlo" w:cs="Menlo"/>
          <w:color w:val="000000"/>
          <w:sz w:val="18"/>
          <w:szCs w:val="18"/>
        </w:rPr>
        <w:br/>
        <w:t xml:space="preserve">            </w:t>
      </w:r>
      <w:r w:rsidRPr="00EF6EEC">
        <w:rPr>
          <w:rFonts w:ascii="Menlo" w:hAnsi="Menlo" w:cs="Menlo"/>
          <w:color w:val="0F54D6"/>
          <w:sz w:val="18"/>
          <w:szCs w:val="18"/>
        </w:rPr>
        <w:t xml:space="preserve">let </w:t>
      </w:r>
      <w:r w:rsidRPr="00EF6EEC">
        <w:rPr>
          <w:rFonts w:ascii="Menlo" w:hAnsi="Menlo" w:cs="Menlo"/>
          <w:color w:val="000000"/>
          <w:sz w:val="18"/>
          <w:szCs w:val="18"/>
        </w:rPr>
        <w:t xml:space="preserve">alert </w:t>
      </w:r>
      <w:r w:rsidRPr="00EF6EEC">
        <w:rPr>
          <w:rFonts w:ascii="Menlo" w:hAnsi="Menlo" w:cs="Menlo"/>
          <w:color w:val="202020"/>
          <w:sz w:val="18"/>
          <w:szCs w:val="18"/>
        </w:rPr>
        <w:t xml:space="preserve">= </w:t>
      </w:r>
      <w:r w:rsidRPr="00EF6EEC">
        <w:rPr>
          <w:rFonts w:ascii="Menlo" w:hAnsi="Menlo" w:cs="Menlo"/>
          <w:color w:val="6B2FBA"/>
          <w:sz w:val="18"/>
          <w:szCs w:val="18"/>
        </w:rPr>
        <w:t>Functions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0000"/>
          <w:sz w:val="18"/>
          <w:szCs w:val="18"/>
        </w:rPr>
        <w:t>getAlert customer</w:t>
      </w:r>
      <w:r w:rsidRPr="00EF6EEC">
        <w:rPr>
          <w:rFonts w:ascii="Menlo" w:hAnsi="Menlo" w:cs="Menlo"/>
          <w:color w:val="000000"/>
          <w:sz w:val="18"/>
          <w:szCs w:val="18"/>
        </w:rPr>
        <w:br/>
        <w:t xml:space="preserve">            sprintf </w:t>
      </w:r>
      <w:r w:rsidRPr="00EF6EEC">
        <w:rPr>
          <w:rFonts w:ascii="Menlo" w:hAnsi="Menlo" w:cs="Menlo"/>
          <w:color w:val="9C5800"/>
          <w:sz w:val="18"/>
          <w:szCs w:val="18"/>
        </w:rPr>
        <w:t>"Id: %i, IsVip: %b, Credit: %.2f, IsAdult: %b, Alert: %s"</w:t>
      </w:r>
      <w:r w:rsidRPr="00EF6EEC">
        <w:rPr>
          <w:rFonts w:ascii="Menlo" w:hAnsi="Menlo" w:cs="Menlo"/>
          <w:color w:val="9C5800"/>
          <w:sz w:val="18"/>
          <w:szCs w:val="18"/>
        </w:rPr>
        <w:br/>
        <w:t xml:space="preserve">                </w:t>
      </w:r>
      <w:r w:rsidRPr="00EF6EEC">
        <w:rPr>
          <w:rFonts w:ascii="Menlo" w:hAnsi="Menlo" w:cs="Menlo"/>
          <w:color w:val="000000"/>
          <w:sz w:val="18"/>
          <w:szCs w:val="18"/>
        </w:rPr>
        <w:t>customer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88AB"/>
          <w:sz w:val="18"/>
          <w:szCs w:val="18"/>
        </w:rPr>
        <w:t xml:space="preserve">Id </w:t>
      </w:r>
      <w:r w:rsidRPr="00EF6EEC">
        <w:rPr>
          <w:rFonts w:ascii="Menlo" w:hAnsi="Menlo" w:cs="Menlo"/>
          <w:color w:val="000000"/>
          <w:sz w:val="18"/>
          <w:szCs w:val="18"/>
        </w:rPr>
        <w:t>customer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88AB"/>
          <w:sz w:val="18"/>
          <w:szCs w:val="18"/>
        </w:rPr>
        <w:t xml:space="preserve">IsVip </w:t>
      </w:r>
      <w:r w:rsidRPr="00EF6EEC">
        <w:rPr>
          <w:rFonts w:ascii="Menlo" w:hAnsi="Menlo" w:cs="Menlo"/>
          <w:color w:val="000000"/>
          <w:sz w:val="18"/>
          <w:szCs w:val="18"/>
        </w:rPr>
        <w:t>customer</w:t>
      </w:r>
      <w:r w:rsidRPr="00EF6EEC">
        <w:rPr>
          <w:rFonts w:ascii="Menlo" w:hAnsi="Menlo" w:cs="Menlo"/>
          <w:color w:val="202020"/>
          <w:sz w:val="18"/>
          <w:szCs w:val="18"/>
        </w:rPr>
        <w:t>.</w:t>
      </w:r>
      <w:r w:rsidRPr="00EF6EEC">
        <w:rPr>
          <w:rFonts w:ascii="Menlo" w:hAnsi="Menlo" w:cs="Menlo"/>
          <w:color w:val="0088AB"/>
          <w:sz w:val="18"/>
          <w:szCs w:val="18"/>
        </w:rPr>
        <w:t xml:space="preserve">Credit </w:t>
      </w:r>
      <w:r w:rsidRPr="00EF6EEC">
        <w:rPr>
          <w:rFonts w:ascii="Menlo" w:hAnsi="Menlo" w:cs="Menlo"/>
          <w:color w:val="000000"/>
          <w:sz w:val="18"/>
          <w:szCs w:val="18"/>
        </w:rPr>
        <w:t xml:space="preserve">isAdult alert  </w:t>
      </w:r>
      <w:r w:rsidRPr="00EF6EEC">
        <w:rPr>
          <w:rFonts w:ascii="Menlo" w:hAnsi="Menlo" w:cs="Menlo"/>
          <w:color w:val="202020"/>
          <w:sz w:val="18"/>
          <w:szCs w:val="18"/>
        </w:rPr>
        <w:t xml:space="preserve">}     </w:t>
      </w:r>
    </w:p>
    <w:p w14:paraId="0DE6676C" w14:textId="77777777" w:rsidR="00EF6EEC" w:rsidRPr="00EF6EEC" w:rsidRDefault="00EF6EEC" w:rsidP="00EF6EEC"/>
    <w:p w14:paraId="5B1A4398" w14:textId="77777777" w:rsidR="00993A47" w:rsidRDefault="00993A47" w:rsidP="00993A47">
      <w:pPr>
        <w:pStyle w:val="Heading2"/>
      </w:pPr>
      <w:r>
        <w:t>Step 4: Run the application</w:t>
      </w:r>
    </w:p>
    <w:p w14:paraId="19A00240" w14:textId="77777777" w:rsidR="00993A47" w:rsidRDefault="00993A47" w:rsidP="00E81C16">
      <w:pPr>
        <w:spacing w:after="0"/>
      </w:pPr>
    </w:p>
    <w:p w14:paraId="2A831789" w14:textId="77777777" w:rsidR="00656742" w:rsidRDefault="00993A47" w:rsidP="00656742">
      <w:pPr>
        <w:spacing w:after="0"/>
      </w:pPr>
      <w:r>
        <w:rPr>
          <w:b/>
        </w:rPr>
        <w:t>4.1</w:t>
      </w:r>
      <w:r w:rsidR="004F7E77" w:rsidRPr="00337E9D">
        <w:rPr>
          <w:b/>
        </w:rPr>
        <w:t>.</w:t>
      </w:r>
      <w:r w:rsidR="004F7E77">
        <w:rPr>
          <w:b/>
        </w:rPr>
        <w:t xml:space="preserve"> </w:t>
      </w:r>
      <w:r w:rsidR="00077975">
        <w:t xml:space="preserve">Open </w:t>
      </w:r>
      <w:r w:rsidR="00076B17">
        <w:t>Module4/Application/</w:t>
      </w:r>
      <w:r w:rsidR="00585974">
        <w:t xml:space="preserve">Program.fs, uncomment all </w:t>
      </w:r>
      <w:r w:rsidR="00076B17">
        <w:t xml:space="preserve">the code, save all the files and run </w:t>
      </w:r>
      <w:r w:rsidR="00656742">
        <w:t>“dotnet run</w:t>
      </w:r>
      <w:r w:rsidR="007646A8">
        <w:t xml:space="preserve"> -p</w:t>
      </w:r>
      <w:r w:rsidR="00656742">
        <w:t xml:space="preserve"> Module4/</w:t>
      </w:r>
      <w:r w:rsidR="007646A8">
        <w:t>Application</w:t>
      </w:r>
      <w:r w:rsidR="00656742">
        <w:t xml:space="preserve">” in the </w:t>
      </w:r>
      <w:r w:rsidR="00D30527">
        <w:t>command terminal</w:t>
      </w:r>
      <w:r w:rsidR="00656742">
        <w:t>.</w:t>
      </w:r>
    </w:p>
    <w:p w14:paraId="022AA4C9" w14:textId="77777777" w:rsidR="000A0370" w:rsidRDefault="00076B17" w:rsidP="00E81C16">
      <w:pPr>
        <w:spacing w:after="0"/>
      </w:pPr>
      <w:r>
        <w:t>.</w:t>
      </w:r>
    </w:p>
    <w:p w14:paraId="39006778" w14:textId="77777777" w:rsidR="000A0370" w:rsidRDefault="00993A47" w:rsidP="00E81C16">
      <w:pPr>
        <w:spacing w:after="0"/>
      </w:pPr>
      <w:r>
        <w:rPr>
          <w:b/>
        </w:rPr>
        <w:t>4.2</w:t>
      </w:r>
      <w:r w:rsidR="004F7E77" w:rsidRPr="00337E9D">
        <w:rPr>
          <w:b/>
        </w:rPr>
        <w:t>.</w:t>
      </w:r>
      <w:r w:rsidR="004F7E77">
        <w:rPr>
          <w:b/>
        </w:rPr>
        <w:t xml:space="preserve"> </w:t>
      </w:r>
      <w:r w:rsidR="000A0370">
        <w:t>Try the applicati</w:t>
      </w:r>
      <w:r w:rsidR="002A1D30">
        <w:t xml:space="preserve">on, upgrade different customer ids. </w:t>
      </w:r>
      <w:r w:rsidR="00625B91">
        <w:t>You should see the following output:</w:t>
      </w:r>
    </w:p>
    <w:p w14:paraId="5F8E4621" w14:textId="77777777" w:rsidR="009B3E90" w:rsidRPr="0073635A" w:rsidRDefault="009B3E90" w:rsidP="00E81C16">
      <w:pPr>
        <w:spacing w:after="0"/>
        <w:rPr>
          <w:sz w:val="12"/>
          <w:szCs w:val="12"/>
        </w:rPr>
      </w:pPr>
    </w:p>
    <w:p w14:paraId="7025412B" w14:textId="77777777" w:rsidR="0073635A" w:rsidRDefault="00B41CA2" w:rsidP="0073635A">
      <w:pPr>
        <w:spacing w:after="0"/>
        <w:jc w:val="center"/>
      </w:pPr>
      <w:r>
        <w:rPr>
          <w:noProof/>
          <w:lang w:eastAsia="en-US"/>
        </w:rPr>
        <w:drawing>
          <wp:inline distT="0" distB="0" distL="0" distR="0" wp14:anchorId="4E9582A5" wp14:editId="58C1C157">
            <wp:extent cx="3540868" cy="109630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94339" cy="11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FF03" w14:textId="77777777" w:rsidR="0073635A" w:rsidRPr="0073635A" w:rsidRDefault="0073635A" w:rsidP="00625B91">
      <w:pPr>
        <w:spacing w:after="0"/>
        <w:rPr>
          <w:sz w:val="4"/>
          <w:szCs w:val="4"/>
        </w:rPr>
      </w:pPr>
    </w:p>
    <w:p w14:paraId="5EE1019C" w14:textId="77777777" w:rsidR="00625B91" w:rsidRDefault="00625B91" w:rsidP="00625B91">
      <w:pPr>
        <w:spacing w:after="0"/>
      </w:pPr>
      <w:r>
        <w:t>Note that we are not saving the updates, they are just displayed o</w:t>
      </w:r>
      <w:r w:rsidR="002678DB">
        <w:t>n the screen. Trying the same customer id</w:t>
      </w:r>
      <w:r>
        <w:t xml:space="preserve"> multiple times will generate the same output.</w:t>
      </w:r>
    </w:p>
    <w:p w14:paraId="7907B09C" w14:textId="5E704CF0" w:rsidR="00EF6EEC" w:rsidRDefault="00EF6EEC" w:rsidP="00625B91">
      <w:pPr>
        <w:spacing w:after="0"/>
      </w:pPr>
    </w:p>
    <w:p w14:paraId="154488D4" w14:textId="7800609B" w:rsidR="007240CA" w:rsidRDefault="007240CA" w:rsidP="00625B91">
      <w:pPr>
        <w:spacing w:after="0"/>
      </w:pPr>
    </w:p>
    <w:p w14:paraId="41871D82" w14:textId="7783E029" w:rsidR="00D479F5" w:rsidRDefault="00D479F5" w:rsidP="00625B91">
      <w:pPr>
        <w:spacing w:after="0"/>
      </w:pPr>
    </w:p>
    <w:p w14:paraId="193B803B" w14:textId="1AB30A50" w:rsidR="00D479F5" w:rsidRDefault="00D479F5" w:rsidP="00625B91">
      <w:pPr>
        <w:spacing w:after="0"/>
      </w:pPr>
    </w:p>
    <w:p w14:paraId="035B1C9D" w14:textId="6CB8B46F" w:rsidR="00AC3B97" w:rsidRDefault="00AC3B97" w:rsidP="00AC3B97">
      <w:pPr>
        <w:pStyle w:val="Heading1"/>
      </w:pPr>
      <w:r>
        <w:t>Module 5</w:t>
      </w:r>
    </w:p>
    <w:p w14:paraId="59656BAE" w14:textId="09E52228" w:rsidR="00AC3B97" w:rsidRPr="002743C6" w:rsidRDefault="00AC3B97" w:rsidP="00AC3B97">
      <w:pPr>
        <w:pStyle w:val="ListParagraph"/>
        <w:numPr>
          <w:ilvl w:val="0"/>
          <w:numId w:val="7"/>
        </w:numPr>
        <w:spacing w:line="240" w:lineRule="auto"/>
      </w:pPr>
      <w:r>
        <w:t>Recursion</w:t>
      </w: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F4632FA" wp14:editId="731E9C73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4052570" cy="290195"/>
                <wp:effectExtent l="0" t="0" r="24130" b="14605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5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F0751" w14:textId="77777777" w:rsidR="00AC3B97" w:rsidRDefault="00AC3B97" w:rsidP="00AC3B97">
                            <w:pPr>
                              <w:jc w:val="center"/>
                            </w:pPr>
                            <w:r>
                              <w:t>Do not copy and paste the code, you must type each exercise, manually.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632FA" id="_x0000_s1032" type="#_x0000_t202" style="position:absolute;left:0;text-align:left;margin-left:267.9pt;margin-top:.55pt;width:319.1pt;height:22.8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/6EEwIAACYEAAAOAAAAZHJzL2Uyb0RvYy54bWysU9tu2zAMfR+wfxD0vtgJkrYx4hRdugwD&#10;ugvQ7QMUWY6FyaJGKbGzrx8lu2l2exmmB4EUqUPykFzd9q1hR4Vegy35dJJzpqyEStt9yb983r66&#10;4c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">
                <v:textbox>
                  <w:txbxContent>
                    <w:p w14:paraId="254F0751" w14:textId="77777777" w:rsidR="00AC3B97" w:rsidRDefault="00AC3B97" w:rsidP="00AC3B97">
                      <w:pPr>
                        <w:jc w:val="center"/>
                      </w:pPr>
                      <w:r>
                        <w:t>Do not copy and paste the code, you must type each exercise, manually.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C93226" w14:textId="03C4AAF6" w:rsidR="00AC3B97" w:rsidRDefault="00AC3B97" w:rsidP="00AC3B97">
      <w:pPr>
        <w:pStyle w:val="ListParagraph"/>
        <w:numPr>
          <w:ilvl w:val="0"/>
          <w:numId w:val="7"/>
        </w:numPr>
        <w:spacing w:line="240" w:lineRule="auto"/>
      </w:pPr>
      <w:r>
        <w:t xml:space="preserve">Active Patterns </w:t>
      </w:r>
    </w:p>
    <w:p w14:paraId="2ADF60B5" w14:textId="77777777" w:rsidR="00AC3B97" w:rsidRDefault="00AC3B97" w:rsidP="00AC3B97">
      <w:pPr>
        <w:pStyle w:val="ListParagraph"/>
        <w:spacing w:line="240" w:lineRule="auto"/>
      </w:pPr>
    </w:p>
    <w:p w14:paraId="0B95C11C" w14:textId="2CE2DBD4" w:rsidR="00AC3B97" w:rsidRDefault="00AC3B97" w:rsidP="00AC3B97">
      <w:pPr>
        <w:spacing w:after="0"/>
      </w:pPr>
      <w:r>
        <w:t>Duration: 20-25 minutes</w:t>
      </w:r>
    </w:p>
    <w:p w14:paraId="0B1E18D4" w14:textId="77777777" w:rsidR="00AC3B97" w:rsidRDefault="00AC3B97" w:rsidP="00AC3B97">
      <w:pPr>
        <w:spacing w:after="0"/>
      </w:pPr>
    </w:p>
    <w:p w14:paraId="1CAB45B3" w14:textId="712514F6" w:rsidR="00AC3B97" w:rsidRDefault="00AC3B97" w:rsidP="00AC3B97">
      <w:pPr>
        <w:pStyle w:val="Heading2"/>
      </w:pPr>
      <w:r>
        <w:t xml:space="preserve">Step 1: Implement a Tail Recursive function </w:t>
      </w:r>
    </w:p>
    <w:p w14:paraId="719D9ED8" w14:textId="77777777" w:rsidR="00AC3B97" w:rsidRDefault="00AC3B97" w:rsidP="00AC3B97">
      <w:pPr>
        <w:spacing w:after="0"/>
      </w:pPr>
    </w:p>
    <w:p w14:paraId="5661A294" w14:textId="5E1E42DB" w:rsidR="00AC3B97" w:rsidRDefault="00AC3B97" w:rsidP="00AC3B97">
      <w:pPr>
        <w:pStyle w:val="ListParagraph"/>
        <w:numPr>
          <w:ilvl w:val="1"/>
          <w:numId w:val="28"/>
        </w:numPr>
        <w:spacing w:after="0"/>
      </w:pPr>
      <w:r>
        <w:t>Go to the Module5/Recursion.fsx and add/create a tail recursion version of the existing “addOne’” function. The optimized functions should not throw an exception when running using a list of 40000 items.</w:t>
      </w:r>
    </w:p>
    <w:p w14:paraId="49F7B7D4" w14:textId="2A12ABD7" w:rsidR="00AC3B97" w:rsidRDefault="00AC3B97" w:rsidP="00AC3B97">
      <w:pPr>
        <w:spacing w:after="0"/>
      </w:pPr>
    </w:p>
    <w:p w14:paraId="0F1D86B0" w14:textId="69A1CAC4" w:rsidR="00AC3B97" w:rsidRDefault="00AC3B97" w:rsidP="00AC3B97">
      <w:pPr>
        <w:pStyle w:val="Heading2"/>
      </w:pPr>
      <w:r>
        <w:t xml:space="preserve">Step 2: Implement a “FizzBuzz” game using Active Patterns </w:t>
      </w:r>
    </w:p>
    <w:p w14:paraId="7AC4CD49" w14:textId="77777777" w:rsidR="00AC3B97" w:rsidRDefault="00AC3B97" w:rsidP="00AC3B97">
      <w:pPr>
        <w:spacing w:after="0"/>
      </w:pPr>
    </w:p>
    <w:p w14:paraId="00F2F85F" w14:textId="30927B9F" w:rsidR="00AC3B97" w:rsidRDefault="00AC3B97" w:rsidP="00AC3B97">
      <w:pPr>
        <w:pStyle w:val="ListParagraph"/>
        <w:numPr>
          <w:ilvl w:val="1"/>
          <w:numId w:val="28"/>
        </w:numPr>
        <w:spacing w:after="0"/>
      </w:pPr>
      <w:r>
        <w:t>Go to the Module5/FizzBuzz.fsx and add/create a version of the “fiizBuzz” game using Active Patterns.</w:t>
      </w:r>
    </w:p>
    <w:p w14:paraId="042EFB54" w14:textId="77777777" w:rsidR="00AC3B97" w:rsidRDefault="00AC3B97" w:rsidP="00AC3B97">
      <w:pPr>
        <w:spacing w:after="0"/>
      </w:pPr>
    </w:p>
    <w:p w14:paraId="2957246F" w14:textId="77777777" w:rsidR="00AC3B97" w:rsidRDefault="00AC3B97" w:rsidP="00AC3B97">
      <w:pPr>
        <w:spacing w:after="0"/>
      </w:pPr>
    </w:p>
    <w:p w14:paraId="507AED12" w14:textId="1B30CE56" w:rsidR="00AC3B97" w:rsidRDefault="00AC3B97" w:rsidP="00625B91">
      <w:pPr>
        <w:spacing w:after="0"/>
      </w:pPr>
    </w:p>
    <w:p w14:paraId="0A674750" w14:textId="11AD444B" w:rsidR="00A45379" w:rsidRDefault="00884525" w:rsidP="00A45379">
      <w:pPr>
        <w:pStyle w:val="Heading1"/>
      </w:pPr>
      <w:r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9875E6A" wp14:editId="2FE3CDF7">
                <wp:simplePos x="0" y="0"/>
                <wp:positionH relativeFrom="margin">
                  <wp:posOffset>1908810</wp:posOffset>
                </wp:positionH>
                <wp:positionV relativeFrom="paragraph">
                  <wp:posOffset>467995</wp:posOffset>
                </wp:positionV>
                <wp:extent cx="4052570" cy="290195"/>
                <wp:effectExtent l="0" t="0" r="24130" b="14605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25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7EDBF" w14:textId="77777777" w:rsidR="00A45379" w:rsidRDefault="00A45379" w:rsidP="00A45379">
                            <w:pPr>
                              <w:jc w:val="center"/>
                            </w:pPr>
                            <w:r>
                              <w:t>Do not copy and paste the code, you must type each exercise, manually.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75E6A" id="_x0000_s1033" type="#_x0000_t202" style="position:absolute;margin-left:150.3pt;margin-top:36.85pt;width:319.1pt;height:22.8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">
                <v:textbox>
                  <w:txbxContent>
                    <w:p w14:paraId="58A7EDBF" w14:textId="77777777" w:rsidR="00A45379" w:rsidRDefault="00A45379" w:rsidP="00A45379">
                      <w:pPr>
                        <w:jc w:val="center"/>
                      </w:pPr>
                      <w:r>
                        <w:t>Do not copy and paste the code, you must type each exercise, manually.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5379">
        <w:t>Module 6</w:t>
      </w:r>
    </w:p>
    <w:p w14:paraId="4A49724F" w14:textId="77777777" w:rsidR="00884525" w:rsidRDefault="00884525" w:rsidP="00A45379">
      <w:pPr>
        <w:pStyle w:val="ListParagraph"/>
        <w:numPr>
          <w:ilvl w:val="0"/>
          <w:numId w:val="7"/>
        </w:numPr>
        <w:spacing w:line="240" w:lineRule="auto"/>
      </w:pPr>
      <w:r>
        <w:t>DSL</w:t>
      </w:r>
    </w:p>
    <w:p w14:paraId="37278DD2" w14:textId="0B760924" w:rsidR="00A45379" w:rsidRPr="002743C6" w:rsidRDefault="00A45379" w:rsidP="00A45379">
      <w:pPr>
        <w:pStyle w:val="ListParagraph"/>
        <w:numPr>
          <w:ilvl w:val="0"/>
          <w:numId w:val="7"/>
        </w:numPr>
        <w:spacing w:line="240" w:lineRule="auto"/>
      </w:pPr>
      <w:r>
        <w:t>Concurrency</w:t>
      </w:r>
    </w:p>
    <w:p w14:paraId="21FA577A" w14:textId="77777777" w:rsidR="00884525" w:rsidRDefault="00884525" w:rsidP="00884525">
      <w:pPr>
        <w:pStyle w:val="ListParagraph"/>
        <w:numPr>
          <w:ilvl w:val="0"/>
          <w:numId w:val="7"/>
        </w:numPr>
      </w:pPr>
      <w:r>
        <w:t>Async programming</w:t>
      </w:r>
    </w:p>
    <w:p w14:paraId="431C5B8C" w14:textId="2F3BC48A" w:rsidR="00A45379" w:rsidRDefault="00A45379" w:rsidP="00AD3684">
      <w:pPr>
        <w:pStyle w:val="ListParagraph"/>
        <w:numPr>
          <w:ilvl w:val="0"/>
          <w:numId w:val="7"/>
        </w:numPr>
        <w:spacing w:line="240" w:lineRule="auto"/>
      </w:pPr>
      <w:r>
        <w:t xml:space="preserve">Agent (MailBoxProcessor) </w:t>
      </w:r>
    </w:p>
    <w:p w14:paraId="31F0E6C6" w14:textId="79822CC3" w:rsidR="00A45379" w:rsidRDefault="00A45379" w:rsidP="00A45379">
      <w:pPr>
        <w:spacing w:after="0"/>
      </w:pPr>
      <w:r>
        <w:t xml:space="preserve">Duration: </w:t>
      </w:r>
      <w:r w:rsidR="00884525">
        <w:t>30</w:t>
      </w:r>
      <w:r>
        <w:t>-</w:t>
      </w:r>
      <w:r w:rsidR="00884525">
        <w:t>3</w:t>
      </w:r>
      <w:r>
        <w:t>5 minutes</w:t>
      </w:r>
    </w:p>
    <w:p w14:paraId="01D1F667" w14:textId="2BE3B8D3" w:rsidR="00A45379" w:rsidRDefault="00A45379" w:rsidP="00A45379">
      <w:pPr>
        <w:spacing w:after="0"/>
      </w:pPr>
    </w:p>
    <w:p w14:paraId="370F42F0" w14:textId="38A36B15" w:rsidR="00EF6EEC" w:rsidRDefault="00EF6EEC" w:rsidP="00EF6EEC">
      <w:pPr>
        <w:pStyle w:val="Heading2"/>
      </w:pPr>
      <w:r>
        <w:t xml:space="preserve">Step </w:t>
      </w:r>
      <w:r w:rsidR="00884525">
        <w:t>1</w:t>
      </w:r>
      <w:r>
        <w:t>: Building a DSL in F#</w:t>
      </w:r>
    </w:p>
    <w:p w14:paraId="5F87CB2D" w14:textId="77777777" w:rsidR="004A62AD" w:rsidRDefault="004A62AD" w:rsidP="00EF6EEC">
      <w:pPr>
        <w:spacing w:after="0"/>
      </w:pPr>
      <w:r>
        <w:t>(Run Demo Calculator)</w:t>
      </w:r>
    </w:p>
    <w:p w14:paraId="778A5CF4" w14:textId="77777777" w:rsidR="004A62AD" w:rsidRDefault="004A62AD" w:rsidP="00EF6EEC">
      <w:pPr>
        <w:spacing w:after="0"/>
      </w:pPr>
    </w:p>
    <w:p w14:paraId="121CF428" w14:textId="77777777" w:rsidR="00EF6EEC" w:rsidRDefault="00FB6475" w:rsidP="00EF6EEC">
      <w:pPr>
        <w:spacing w:after="0"/>
      </w:pPr>
      <w:r>
        <w:t>Let</w:t>
      </w:r>
      <w:r w:rsidR="00855477">
        <w:t>’s</w:t>
      </w:r>
      <w:r>
        <w:t xml:space="preserve"> implement a small DSL </w:t>
      </w:r>
      <w:r w:rsidR="004A62AD">
        <w:t>to order a coffee. Open the file `DSL.fsx`.</w:t>
      </w:r>
    </w:p>
    <w:p w14:paraId="7BCF4B37" w14:textId="77777777" w:rsidR="004A62AD" w:rsidRPr="004A62AD" w:rsidRDefault="004A62AD" w:rsidP="004A62AD">
      <w:r w:rsidRPr="004A62AD">
        <w:t xml:space="preserve">Every morning on your way to the office, you pull your car up to your favorite coffee shop </w:t>
      </w:r>
      <w:r w:rsidRPr="004A62AD">
        <w:br/>
        <w:t xml:space="preserve">for a Grande Skinny Cinnamon Dolce Latte with whip. </w:t>
      </w:r>
      <w:r>
        <w:t xml:space="preserve"> </w:t>
      </w:r>
      <w:r w:rsidRPr="004A62AD">
        <w:t xml:space="preserve">The barista always serves you exactly what you order. </w:t>
      </w:r>
      <w:r w:rsidRPr="004A62AD">
        <w:br/>
      </w:r>
      <w:r>
        <w:t xml:space="preserve">The barista </w:t>
      </w:r>
      <w:r w:rsidRPr="004A62AD">
        <w:t xml:space="preserve">can do this because you placed your order using precise language that </w:t>
      </w:r>
      <w:r>
        <w:t>he/</w:t>
      </w:r>
      <w:r w:rsidRPr="004A62AD">
        <w:t xml:space="preserve">she understands. </w:t>
      </w:r>
      <w:r>
        <w:t xml:space="preserve"> </w:t>
      </w:r>
      <w:r w:rsidRPr="004A62AD">
        <w:t>You don’t have to explain the meaning of every term that you utter, though to others what you say might be incomprehensible</w:t>
      </w:r>
    </w:p>
    <w:p w14:paraId="5A856F05" w14:textId="77777777" w:rsidR="004A62AD" w:rsidRDefault="004A62AD" w:rsidP="00EF6EEC">
      <w:pPr>
        <w:spacing w:after="0"/>
      </w:pPr>
    </w:p>
    <w:p w14:paraId="4C00FE57" w14:textId="77777777" w:rsidR="004A62AD" w:rsidRDefault="004A62AD" w:rsidP="004A62AD">
      <w:pPr>
        <w:spacing w:after="0"/>
      </w:pPr>
      <w:r>
        <w:rPr>
          <w:b/>
        </w:rPr>
        <w:t>5.1</w:t>
      </w:r>
      <w:r w:rsidRPr="00337E9D">
        <w:rPr>
          <w:b/>
        </w:rPr>
        <w:t>.</w:t>
      </w:r>
      <w:r>
        <w:rPr>
          <w:b/>
        </w:rPr>
        <w:t xml:space="preserve"> </w:t>
      </w:r>
      <w:r>
        <w:t>Implement a set of Discriminated Unions (DU) to define the language to use to order a coffee.</w:t>
      </w:r>
    </w:p>
    <w:p w14:paraId="5D2A1C2E" w14:textId="77777777" w:rsidR="004A62AD" w:rsidRDefault="004A62AD" w:rsidP="004A62AD">
      <w:pPr>
        <w:spacing w:after="0"/>
      </w:pPr>
      <w:r>
        <w:t xml:space="preserve">First the </w:t>
      </w:r>
      <w:r>
        <w:tab/>
        <w:t xml:space="preserve">`size` of the coffee, can be either `Tall` or `Grande` or `Venti` </w:t>
      </w:r>
    </w:p>
    <w:p w14:paraId="338802FA" w14:textId="77777777" w:rsidR="004A62AD" w:rsidRDefault="004A62AD" w:rsidP="004A62AD">
      <w:pPr>
        <w:spacing w:after="0"/>
      </w:pPr>
    </w:p>
    <w:p w14:paraId="03E70ABD" w14:textId="77777777" w:rsidR="004A62AD" w:rsidRPr="004A62AD" w:rsidRDefault="004A62AD" w:rsidP="004A62AD">
      <w:pPr>
        <w:pStyle w:val="HTMLPreformatted"/>
        <w:shd w:val="clear" w:color="auto" w:fill="FFFFFF"/>
        <w:rPr>
          <w:rFonts w:ascii="Menlo" w:hAnsi="Menlo" w:cs="Menlo"/>
          <w:color w:val="202020"/>
          <w:sz w:val="18"/>
          <w:szCs w:val="18"/>
        </w:rPr>
      </w:pPr>
      <w:r w:rsidRPr="004A62AD">
        <w:rPr>
          <w:rFonts w:ascii="Menlo" w:hAnsi="Menlo" w:cs="Menlo"/>
          <w:color w:val="0F54D6"/>
          <w:sz w:val="18"/>
          <w:szCs w:val="18"/>
        </w:rPr>
        <w:t xml:space="preserve">type </w:t>
      </w:r>
      <w:r w:rsidRPr="004A62AD">
        <w:rPr>
          <w:rFonts w:ascii="Menlo" w:hAnsi="Menlo" w:cs="Menlo"/>
          <w:color w:val="202020"/>
          <w:sz w:val="18"/>
          <w:szCs w:val="18"/>
        </w:rPr>
        <w:t>size = Tall | Grande | Venti</w:t>
      </w:r>
    </w:p>
    <w:p w14:paraId="5193A6F0" w14:textId="77777777" w:rsidR="004A62AD" w:rsidRDefault="004A62AD" w:rsidP="004A62AD">
      <w:pPr>
        <w:spacing w:after="0"/>
      </w:pPr>
    </w:p>
    <w:p w14:paraId="28781A75" w14:textId="77777777" w:rsidR="00EF6EEC" w:rsidRDefault="004A62AD" w:rsidP="00625B91">
      <w:pPr>
        <w:spacing w:after="0"/>
      </w:pPr>
      <w:r>
        <w:lastRenderedPageBreak/>
        <w:t>Now, implement the DUs to define both the type of drink (`Latte’, `Cappuccino`, `Mocha`, `Americano`) and the extras (`Shot` and `Syrup`).</w:t>
      </w:r>
    </w:p>
    <w:p w14:paraId="229BC91B" w14:textId="77777777" w:rsidR="004A62AD" w:rsidRPr="004A62AD" w:rsidRDefault="004A62AD" w:rsidP="00625B91">
      <w:pPr>
        <w:spacing w:after="0"/>
        <w:rPr>
          <w:sz w:val="16"/>
          <w:szCs w:val="16"/>
        </w:rPr>
      </w:pPr>
    </w:p>
    <w:p w14:paraId="4D7ED90A" w14:textId="77777777" w:rsidR="004A62AD" w:rsidRPr="004A62AD" w:rsidRDefault="004A62AD" w:rsidP="004A62AD">
      <w:pPr>
        <w:pStyle w:val="HTMLPreformatted"/>
        <w:shd w:val="clear" w:color="auto" w:fill="FFFFFF"/>
        <w:rPr>
          <w:rFonts w:ascii="Menlo" w:hAnsi="Menlo" w:cs="Menlo"/>
          <w:color w:val="202020"/>
          <w:sz w:val="16"/>
          <w:szCs w:val="16"/>
        </w:rPr>
      </w:pPr>
      <w:r w:rsidRPr="004A62AD">
        <w:rPr>
          <w:rFonts w:ascii="Menlo" w:hAnsi="Menlo" w:cs="Menlo"/>
          <w:color w:val="0F54D6"/>
          <w:sz w:val="16"/>
          <w:szCs w:val="16"/>
        </w:rPr>
        <w:t xml:space="preserve">type </w:t>
      </w:r>
      <w:r w:rsidRPr="004A62AD">
        <w:rPr>
          <w:rFonts w:ascii="Menlo" w:hAnsi="Menlo" w:cs="Menlo"/>
          <w:color w:val="6B2FBA"/>
          <w:sz w:val="16"/>
          <w:szCs w:val="16"/>
        </w:rPr>
        <w:t xml:space="preserve">drink </w:t>
      </w:r>
      <w:r w:rsidRPr="004A62AD">
        <w:rPr>
          <w:rFonts w:ascii="Menlo" w:hAnsi="Menlo" w:cs="Menlo"/>
          <w:color w:val="202020"/>
          <w:sz w:val="16"/>
          <w:szCs w:val="16"/>
        </w:rPr>
        <w:t xml:space="preserve">= </w:t>
      </w:r>
      <w:r w:rsidRPr="004A62AD">
        <w:rPr>
          <w:rFonts w:ascii="Menlo" w:hAnsi="Menlo" w:cs="Menlo"/>
          <w:color w:val="300073"/>
          <w:sz w:val="16"/>
          <w:szCs w:val="16"/>
        </w:rPr>
        <w:t xml:space="preserve">Latte </w:t>
      </w:r>
      <w:r w:rsidRPr="004A62AD">
        <w:rPr>
          <w:rFonts w:ascii="Menlo" w:hAnsi="Menlo" w:cs="Menlo"/>
          <w:color w:val="202020"/>
          <w:sz w:val="16"/>
          <w:szCs w:val="16"/>
        </w:rPr>
        <w:t xml:space="preserve">| </w:t>
      </w:r>
      <w:r w:rsidRPr="004A62AD">
        <w:rPr>
          <w:rFonts w:ascii="Menlo" w:hAnsi="Menlo" w:cs="Menlo"/>
          <w:color w:val="300073"/>
          <w:sz w:val="16"/>
          <w:szCs w:val="16"/>
        </w:rPr>
        <w:t xml:space="preserve">Cappuccino </w:t>
      </w:r>
      <w:r w:rsidRPr="004A62AD">
        <w:rPr>
          <w:rFonts w:ascii="Menlo" w:hAnsi="Menlo" w:cs="Menlo"/>
          <w:color w:val="202020"/>
          <w:sz w:val="16"/>
          <w:szCs w:val="16"/>
        </w:rPr>
        <w:t xml:space="preserve">| </w:t>
      </w:r>
      <w:r w:rsidRPr="004A62AD">
        <w:rPr>
          <w:rFonts w:ascii="Menlo" w:hAnsi="Menlo" w:cs="Menlo"/>
          <w:color w:val="300073"/>
          <w:sz w:val="16"/>
          <w:szCs w:val="16"/>
        </w:rPr>
        <w:t xml:space="preserve">Mocha </w:t>
      </w:r>
      <w:r w:rsidRPr="004A62AD">
        <w:rPr>
          <w:rFonts w:ascii="Menlo" w:hAnsi="Menlo" w:cs="Menlo"/>
          <w:color w:val="202020"/>
          <w:sz w:val="16"/>
          <w:szCs w:val="16"/>
        </w:rPr>
        <w:t xml:space="preserve">| </w:t>
      </w:r>
      <w:r w:rsidRPr="004A62AD">
        <w:rPr>
          <w:rFonts w:ascii="Menlo" w:hAnsi="Menlo" w:cs="Menlo"/>
          <w:color w:val="300073"/>
          <w:sz w:val="16"/>
          <w:szCs w:val="16"/>
        </w:rPr>
        <w:t>Americano</w:t>
      </w:r>
      <w:r w:rsidRPr="004A62AD">
        <w:rPr>
          <w:rFonts w:ascii="Menlo" w:hAnsi="Menlo" w:cs="Menlo"/>
          <w:color w:val="300073"/>
          <w:sz w:val="16"/>
          <w:szCs w:val="16"/>
        </w:rPr>
        <w:br/>
      </w:r>
      <w:r w:rsidRPr="004A62AD">
        <w:rPr>
          <w:rFonts w:ascii="Menlo" w:hAnsi="Menlo" w:cs="Menlo"/>
          <w:color w:val="300073"/>
          <w:sz w:val="16"/>
          <w:szCs w:val="16"/>
        </w:rPr>
        <w:br/>
      </w:r>
      <w:r w:rsidRPr="004A62AD">
        <w:rPr>
          <w:rFonts w:ascii="Menlo" w:hAnsi="Menlo" w:cs="Menlo"/>
          <w:color w:val="0F54D6"/>
          <w:sz w:val="16"/>
          <w:szCs w:val="16"/>
        </w:rPr>
        <w:t xml:space="preserve">type </w:t>
      </w:r>
      <w:r w:rsidRPr="004A62AD">
        <w:rPr>
          <w:rFonts w:ascii="Menlo" w:hAnsi="Menlo" w:cs="Menlo"/>
          <w:color w:val="6B2FBA"/>
          <w:sz w:val="16"/>
          <w:szCs w:val="16"/>
        </w:rPr>
        <w:t xml:space="preserve">extra </w:t>
      </w:r>
      <w:r w:rsidRPr="004A62AD">
        <w:rPr>
          <w:rFonts w:ascii="Menlo" w:hAnsi="Menlo" w:cs="Menlo"/>
          <w:color w:val="202020"/>
          <w:sz w:val="16"/>
          <w:szCs w:val="16"/>
        </w:rPr>
        <w:t xml:space="preserve">= </w:t>
      </w:r>
      <w:r w:rsidRPr="004A62AD">
        <w:rPr>
          <w:rFonts w:ascii="Menlo" w:hAnsi="Menlo" w:cs="Menlo"/>
          <w:color w:val="300073"/>
          <w:sz w:val="16"/>
          <w:szCs w:val="16"/>
        </w:rPr>
        <w:t xml:space="preserve">Shot </w:t>
      </w:r>
      <w:r w:rsidRPr="004A62AD">
        <w:rPr>
          <w:rFonts w:ascii="Menlo" w:hAnsi="Menlo" w:cs="Menlo"/>
          <w:color w:val="202020"/>
          <w:sz w:val="16"/>
          <w:szCs w:val="16"/>
        </w:rPr>
        <w:t xml:space="preserve">| </w:t>
      </w:r>
      <w:r w:rsidRPr="004A62AD">
        <w:rPr>
          <w:rFonts w:ascii="Menlo" w:hAnsi="Menlo" w:cs="Menlo"/>
          <w:color w:val="300073"/>
          <w:sz w:val="16"/>
          <w:szCs w:val="16"/>
        </w:rPr>
        <w:t>Syrup</w:t>
      </w:r>
    </w:p>
    <w:p w14:paraId="1659325F" w14:textId="77777777" w:rsidR="004A62AD" w:rsidRDefault="004A62AD" w:rsidP="00625B91">
      <w:pPr>
        <w:spacing w:after="0"/>
      </w:pPr>
    </w:p>
    <w:p w14:paraId="76EE22E7" w14:textId="77777777" w:rsidR="004A62AD" w:rsidRDefault="004A62AD" w:rsidP="00BB3C2B">
      <w:pPr>
        <w:spacing w:after="0"/>
      </w:pPr>
      <w:r>
        <w:rPr>
          <w:b/>
        </w:rPr>
        <w:t>5.2</w:t>
      </w:r>
      <w:r w:rsidRPr="00337E9D">
        <w:rPr>
          <w:b/>
        </w:rPr>
        <w:t>.</w:t>
      </w:r>
      <w:r>
        <w:rPr>
          <w:b/>
        </w:rPr>
        <w:t xml:space="preserve"> </w:t>
      </w:r>
      <w:r>
        <w:t xml:space="preserve">Implement a Record Type that defines the Cup of coffee, with the properties of `Size`, `Drink` and the `Extras` </w:t>
      </w:r>
      <w:r w:rsidR="00BB3C2B">
        <w:t xml:space="preserve">that expose the DUs previously defined. </w:t>
      </w:r>
      <w:r>
        <w:t xml:space="preserve"> </w:t>
      </w:r>
    </w:p>
    <w:p w14:paraId="28BDE132" w14:textId="77777777" w:rsidR="00BB3C2B" w:rsidRPr="00BB3C2B" w:rsidRDefault="00BB3C2B" w:rsidP="00BB3C2B">
      <w:pPr>
        <w:spacing w:after="0"/>
        <w:rPr>
          <w:sz w:val="16"/>
          <w:szCs w:val="16"/>
        </w:rPr>
      </w:pPr>
    </w:p>
    <w:p w14:paraId="1774F696" w14:textId="77777777" w:rsidR="00BB3C2B" w:rsidRPr="00BB3C2B" w:rsidRDefault="00BB3C2B" w:rsidP="00BB3C2B">
      <w:pPr>
        <w:pStyle w:val="HTMLPreformatted"/>
        <w:shd w:val="clear" w:color="auto" w:fill="FFFFFF"/>
        <w:rPr>
          <w:rFonts w:ascii="Menlo" w:hAnsi="Menlo" w:cs="Menlo"/>
          <w:color w:val="202020"/>
          <w:sz w:val="16"/>
          <w:szCs w:val="16"/>
        </w:rPr>
      </w:pPr>
      <w:r w:rsidRPr="00BB3C2B">
        <w:rPr>
          <w:rFonts w:ascii="Menlo" w:hAnsi="Menlo" w:cs="Menlo"/>
          <w:color w:val="0F54D6"/>
          <w:sz w:val="16"/>
          <w:szCs w:val="16"/>
        </w:rPr>
        <w:t xml:space="preserve">type </w:t>
      </w:r>
      <w:r w:rsidRPr="00BB3C2B">
        <w:rPr>
          <w:rFonts w:ascii="Menlo" w:hAnsi="Menlo" w:cs="Menlo"/>
          <w:color w:val="6B2FBA"/>
          <w:sz w:val="16"/>
          <w:szCs w:val="16"/>
        </w:rPr>
        <w:t xml:space="preserve">Cup </w:t>
      </w:r>
      <w:r w:rsidRPr="00BB3C2B">
        <w:rPr>
          <w:rFonts w:ascii="Menlo" w:hAnsi="Menlo" w:cs="Menlo"/>
          <w:color w:val="202020"/>
          <w:sz w:val="16"/>
          <w:szCs w:val="16"/>
        </w:rPr>
        <w:t xml:space="preserve">= </w:t>
      </w:r>
      <w:r w:rsidRPr="00BB3C2B">
        <w:rPr>
          <w:rFonts w:ascii="Menlo" w:hAnsi="Menlo" w:cs="Menlo"/>
          <w:b/>
          <w:bCs/>
          <w:color w:val="000000"/>
          <w:sz w:val="16"/>
          <w:szCs w:val="16"/>
          <w:shd w:val="clear" w:color="auto" w:fill="FFE8FE"/>
        </w:rPr>
        <w:t>{</w:t>
      </w:r>
      <w:r w:rsidRPr="00BB3C2B">
        <w:rPr>
          <w:rFonts w:ascii="Menlo" w:hAnsi="Menlo" w:cs="Menlo"/>
          <w:b/>
          <w:bCs/>
          <w:color w:val="000000"/>
          <w:sz w:val="16"/>
          <w:szCs w:val="16"/>
        </w:rPr>
        <w:t xml:space="preserve"> </w:t>
      </w:r>
      <w:r w:rsidRPr="00BB3C2B">
        <w:rPr>
          <w:rFonts w:ascii="Menlo" w:hAnsi="Menlo" w:cs="Menlo"/>
          <w:color w:val="0088AB"/>
          <w:sz w:val="16"/>
          <w:szCs w:val="16"/>
        </w:rPr>
        <w:t>Size</w:t>
      </w:r>
      <w:r w:rsidRPr="00BB3C2B">
        <w:rPr>
          <w:rFonts w:ascii="Menlo" w:hAnsi="Menlo" w:cs="Menlo"/>
          <w:color w:val="202020"/>
          <w:sz w:val="16"/>
          <w:szCs w:val="16"/>
        </w:rPr>
        <w:t>:</w:t>
      </w:r>
      <w:r w:rsidRPr="00BB3C2B">
        <w:rPr>
          <w:rFonts w:ascii="Menlo" w:hAnsi="Menlo" w:cs="Menlo"/>
          <w:color w:val="6B2FBA"/>
          <w:sz w:val="16"/>
          <w:szCs w:val="16"/>
        </w:rPr>
        <w:t>size</w:t>
      </w:r>
      <w:r w:rsidRPr="00BB3C2B">
        <w:rPr>
          <w:rFonts w:ascii="Menlo" w:hAnsi="Menlo" w:cs="Menlo"/>
          <w:color w:val="202020"/>
          <w:sz w:val="16"/>
          <w:szCs w:val="16"/>
        </w:rPr>
        <w:t xml:space="preserve">; </w:t>
      </w:r>
      <w:r w:rsidRPr="00BB3C2B">
        <w:rPr>
          <w:rFonts w:ascii="Menlo" w:hAnsi="Menlo" w:cs="Menlo"/>
          <w:color w:val="0088AB"/>
          <w:sz w:val="16"/>
          <w:szCs w:val="16"/>
        </w:rPr>
        <w:t>Drink</w:t>
      </w:r>
      <w:r w:rsidRPr="00BB3C2B">
        <w:rPr>
          <w:rFonts w:ascii="Menlo" w:hAnsi="Menlo" w:cs="Menlo"/>
          <w:color w:val="202020"/>
          <w:sz w:val="16"/>
          <w:szCs w:val="16"/>
        </w:rPr>
        <w:t>:</w:t>
      </w:r>
      <w:r w:rsidRPr="00BB3C2B">
        <w:rPr>
          <w:rFonts w:ascii="Menlo" w:hAnsi="Menlo" w:cs="Menlo"/>
          <w:color w:val="6B2FBA"/>
          <w:sz w:val="16"/>
          <w:szCs w:val="16"/>
        </w:rPr>
        <w:t>drink</w:t>
      </w:r>
      <w:r w:rsidRPr="00BB3C2B">
        <w:rPr>
          <w:rFonts w:ascii="Menlo" w:hAnsi="Menlo" w:cs="Menlo"/>
          <w:color w:val="202020"/>
          <w:sz w:val="16"/>
          <w:szCs w:val="16"/>
        </w:rPr>
        <w:t xml:space="preserve">; </w:t>
      </w:r>
      <w:r w:rsidRPr="00BB3C2B">
        <w:rPr>
          <w:rFonts w:ascii="Menlo" w:hAnsi="Menlo" w:cs="Menlo"/>
          <w:color w:val="0088AB"/>
          <w:sz w:val="16"/>
          <w:szCs w:val="16"/>
        </w:rPr>
        <w:t>Extras</w:t>
      </w:r>
      <w:r w:rsidRPr="00BB3C2B">
        <w:rPr>
          <w:rFonts w:ascii="Menlo" w:hAnsi="Menlo" w:cs="Menlo"/>
          <w:color w:val="202020"/>
          <w:sz w:val="16"/>
          <w:szCs w:val="16"/>
        </w:rPr>
        <w:t>:</w:t>
      </w:r>
      <w:r w:rsidRPr="00BB3C2B">
        <w:rPr>
          <w:rFonts w:ascii="Menlo" w:hAnsi="Menlo" w:cs="Menlo"/>
          <w:color w:val="6B2FBA"/>
          <w:sz w:val="16"/>
          <w:szCs w:val="16"/>
        </w:rPr>
        <w:t xml:space="preserve">extra list </w:t>
      </w:r>
      <w:r w:rsidRPr="00BB3C2B">
        <w:rPr>
          <w:rFonts w:ascii="Menlo" w:hAnsi="Menlo" w:cs="Menlo"/>
          <w:b/>
          <w:bCs/>
          <w:color w:val="000000"/>
          <w:sz w:val="16"/>
          <w:szCs w:val="16"/>
          <w:shd w:val="clear" w:color="auto" w:fill="FFE8FE"/>
        </w:rPr>
        <w:t>}</w:t>
      </w:r>
    </w:p>
    <w:p w14:paraId="7D248D8A" w14:textId="77777777" w:rsidR="00BB3C2B" w:rsidRPr="00BB3C2B" w:rsidRDefault="00BB3C2B" w:rsidP="00BB3C2B">
      <w:pPr>
        <w:spacing w:after="0"/>
        <w:rPr>
          <w:sz w:val="16"/>
          <w:szCs w:val="16"/>
        </w:rPr>
      </w:pPr>
    </w:p>
    <w:p w14:paraId="7E56D80C" w14:textId="77777777" w:rsidR="00BB3C2B" w:rsidRDefault="00BB3C2B" w:rsidP="00BB3C2B">
      <w:pPr>
        <w:spacing w:after="0"/>
      </w:pPr>
      <w:r>
        <w:t>In addition, add two `static` member to the `Cup` Record Type.</w:t>
      </w:r>
      <w:r>
        <w:br/>
        <w:t xml:space="preserve">One static method `Of` that take a `size` and a `drink` as </w:t>
      </w:r>
      <w:r w:rsidR="00855477">
        <w:t xml:space="preserve">an </w:t>
      </w:r>
      <w:r>
        <w:t>argument, and return</w:t>
      </w:r>
      <w:r w:rsidR="00855477">
        <w:t>s</w:t>
      </w:r>
      <w:r>
        <w:t xml:space="preserve"> a `Cup`. This is a helper function that is quite useful for starting the DSL.</w:t>
      </w:r>
    </w:p>
    <w:p w14:paraId="64AB3A5F" w14:textId="77777777" w:rsidR="00BB3C2B" w:rsidRPr="00BB3C2B" w:rsidRDefault="00BB3C2B" w:rsidP="00BB3C2B">
      <w:pPr>
        <w:pStyle w:val="HTMLPreformatted"/>
        <w:shd w:val="clear" w:color="auto" w:fill="FFFFFF"/>
        <w:rPr>
          <w:rFonts w:ascii="Menlo" w:hAnsi="Menlo" w:cs="Menlo"/>
          <w:color w:val="0F54D6"/>
          <w:sz w:val="16"/>
          <w:szCs w:val="16"/>
        </w:rPr>
      </w:pPr>
    </w:p>
    <w:p w14:paraId="17EB2BA6" w14:textId="77777777" w:rsidR="00BB3C2B" w:rsidRPr="00BB3C2B" w:rsidRDefault="00BB3C2B" w:rsidP="00BB3C2B">
      <w:pPr>
        <w:pStyle w:val="HTMLPreformatted"/>
        <w:shd w:val="clear" w:color="auto" w:fill="FFFFFF"/>
        <w:rPr>
          <w:rFonts w:ascii="Menlo" w:hAnsi="Menlo" w:cs="Menlo"/>
          <w:color w:val="202020"/>
          <w:sz w:val="16"/>
          <w:szCs w:val="16"/>
        </w:rPr>
      </w:pPr>
      <w:r w:rsidRPr="00BB3C2B">
        <w:rPr>
          <w:rFonts w:ascii="Menlo" w:hAnsi="Menlo" w:cs="Menlo"/>
          <w:color w:val="0F54D6"/>
          <w:sz w:val="16"/>
          <w:szCs w:val="16"/>
        </w:rPr>
        <w:t xml:space="preserve">static member </w:t>
      </w:r>
      <w:r w:rsidRPr="00BB3C2B">
        <w:rPr>
          <w:rFonts w:ascii="Menlo" w:hAnsi="Menlo" w:cs="Menlo"/>
          <w:color w:val="202020"/>
          <w:sz w:val="16"/>
          <w:szCs w:val="16"/>
        </w:rPr>
        <w:t>(+) (</w:t>
      </w:r>
      <w:r w:rsidRPr="00BB3C2B">
        <w:rPr>
          <w:rFonts w:ascii="Menlo" w:hAnsi="Menlo" w:cs="Menlo"/>
          <w:color w:val="000000"/>
          <w:sz w:val="16"/>
          <w:szCs w:val="16"/>
        </w:rPr>
        <w:t>cup</w:t>
      </w:r>
      <w:r w:rsidRPr="00BB3C2B">
        <w:rPr>
          <w:rFonts w:ascii="Menlo" w:hAnsi="Menlo" w:cs="Menlo"/>
          <w:color w:val="202020"/>
          <w:sz w:val="16"/>
          <w:szCs w:val="16"/>
        </w:rPr>
        <w:t>:</w:t>
      </w:r>
      <w:r w:rsidRPr="00BB3C2B">
        <w:rPr>
          <w:rFonts w:ascii="Menlo" w:hAnsi="Menlo" w:cs="Menlo"/>
          <w:color w:val="6B2FBA"/>
          <w:sz w:val="16"/>
          <w:szCs w:val="16"/>
        </w:rPr>
        <w:t>Cup</w:t>
      </w:r>
      <w:r w:rsidRPr="00BB3C2B">
        <w:rPr>
          <w:rFonts w:ascii="Menlo" w:hAnsi="Menlo" w:cs="Menlo"/>
          <w:color w:val="202020"/>
          <w:sz w:val="16"/>
          <w:szCs w:val="16"/>
        </w:rPr>
        <w:t>,</w:t>
      </w:r>
      <w:r w:rsidRPr="00BB3C2B">
        <w:rPr>
          <w:rFonts w:ascii="Menlo" w:hAnsi="Menlo" w:cs="Menlo"/>
          <w:color w:val="000000"/>
          <w:sz w:val="16"/>
          <w:szCs w:val="16"/>
        </w:rPr>
        <w:t>extra</w:t>
      </w:r>
      <w:r w:rsidRPr="00BB3C2B">
        <w:rPr>
          <w:rFonts w:ascii="Menlo" w:hAnsi="Menlo" w:cs="Menlo"/>
          <w:color w:val="202020"/>
          <w:sz w:val="16"/>
          <w:szCs w:val="16"/>
        </w:rPr>
        <w:t>:</w:t>
      </w:r>
      <w:r w:rsidRPr="00BB3C2B">
        <w:rPr>
          <w:rFonts w:ascii="Menlo" w:hAnsi="Menlo" w:cs="Menlo"/>
          <w:color w:val="6B2FBA"/>
          <w:sz w:val="16"/>
          <w:szCs w:val="16"/>
        </w:rPr>
        <w:t>extra</w:t>
      </w:r>
      <w:r w:rsidRPr="00BB3C2B">
        <w:rPr>
          <w:rFonts w:ascii="Menlo" w:hAnsi="Menlo" w:cs="Menlo"/>
          <w:color w:val="202020"/>
          <w:sz w:val="16"/>
          <w:szCs w:val="16"/>
        </w:rPr>
        <w:t>) =</w:t>
      </w:r>
      <w:r w:rsidRPr="00BB3C2B">
        <w:rPr>
          <w:rFonts w:ascii="Menlo" w:hAnsi="Menlo" w:cs="Menlo"/>
          <w:color w:val="202020"/>
          <w:sz w:val="16"/>
          <w:szCs w:val="16"/>
        </w:rPr>
        <w:br/>
        <w:t xml:space="preserve">    { cup </w:t>
      </w:r>
      <w:r w:rsidRPr="00BB3C2B">
        <w:rPr>
          <w:rFonts w:ascii="Menlo" w:hAnsi="Menlo" w:cs="Menlo"/>
          <w:color w:val="0F54D6"/>
          <w:sz w:val="16"/>
          <w:szCs w:val="16"/>
        </w:rPr>
        <w:t xml:space="preserve">with </w:t>
      </w:r>
      <w:r w:rsidRPr="00BB3C2B">
        <w:rPr>
          <w:rFonts w:ascii="Menlo" w:hAnsi="Menlo" w:cs="Menlo"/>
          <w:color w:val="202020"/>
          <w:sz w:val="16"/>
          <w:szCs w:val="16"/>
        </w:rPr>
        <w:t>Extras = extra :: cup.Extras }</w:t>
      </w:r>
    </w:p>
    <w:p w14:paraId="33F650AE" w14:textId="77777777" w:rsidR="00BB3C2B" w:rsidRPr="00BB3C2B" w:rsidRDefault="00BB3C2B" w:rsidP="00BB3C2B">
      <w:pPr>
        <w:spacing w:after="0"/>
        <w:rPr>
          <w:sz w:val="16"/>
          <w:szCs w:val="16"/>
        </w:rPr>
      </w:pPr>
    </w:p>
    <w:p w14:paraId="0B81E0BB" w14:textId="77777777" w:rsidR="00BB3C2B" w:rsidRDefault="00BB3C2B" w:rsidP="00BB3C2B">
      <w:pPr>
        <w:spacing w:after="0"/>
      </w:pPr>
      <w:r>
        <w:t>Next, add another static member that defines the plus infix operator `+`. This operator helps to add `extra` to a given `Cup`. Thus, the two arguments passed are a `Cup` and a `extra` type.</w:t>
      </w:r>
    </w:p>
    <w:p w14:paraId="10971E48" w14:textId="77777777" w:rsidR="00BB3C2B" w:rsidRPr="00BB3C2B" w:rsidRDefault="00BB3C2B" w:rsidP="00BB3C2B">
      <w:pPr>
        <w:spacing w:after="0"/>
        <w:rPr>
          <w:sz w:val="16"/>
          <w:szCs w:val="16"/>
        </w:rPr>
      </w:pPr>
    </w:p>
    <w:p w14:paraId="10717A6A" w14:textId="77777777" w:rsidR="00BB3C2B" w:rsidRPr="00BB3C2B" w:rsidRDefault="00BB3C2B" w:rsidP="00BB3C2B">
      <w:pPr>
        <w:pStyle w:val="HTMLPreformatted"/>
        <w:shd w:val="clear" w:color="auto" w:fill="FFFFFF"/>
        <w:rPr>
          <w:rFonts w:ascii="Menlo" w:hAnsi="Menlo" w:cs="Menlo"/>
          <w:color w:val="202020"/>
          <w:sz w:val="16"/>
          <w:szCs w:val="16"/>
        </w:rPr>
      </w:pPr>
      <w:r w:rsidRPr="00BB3C2B">
        <w:rPr>
          <w:rFonts w:ascii="Menlo" w:hAnsi="Menlo" w:cs="Menlo"/>
          <w:color w:val="0F54D6"/>
          <w:sz w:val="16"/>
          <w:szCs w:val="16"/>
        </w:rPr>
        <w:t xml:space="preserve">static member </w:t>
      </w:r>
      <w:r w:rsidRPr="00BB3C2B">
        <w:rPr>
          <w:rFonts w:ascii="Menlo" w:hAnsi="Menlo" w:cs="Menlo"/>
          <w:color w:val="00855F"/>
          <w:sz w:val="16"/>
          <w:szCs w:val="16"/>
        </w:rPr>
        <w:t xml:space="preserve">Of </w:t>
      </w:r>
      <w:r w:rsidRPr="00BB3C2B">
        <w:rPr>
          <w:rFonts w:ascii="Menlo" w:hAnsi="Menlo" w:cs="Menlo"/>
          <w:color w:val="000000"/>
          <w:sz w:val="16"/>
          <w:szCs w:val="16"/>
        </w:rPr>
        <w:t xml:space="preserve">size drink </w:t>
      </w:r>
      <w:r w:rsidRPr="00BB3C2B">
        <w:rPr>
          <w:rFonts w:ascii="Menlo" w:hAnsi="Menlo" w:cs="Menlo"/>
          <w:color w:val="202020"/>
          <w:sz w:val="16"/>
          <w:szCs w:val="16"/>
        </w:rPr>
        <w:t>=</w:t>
      </w:r>
      <w:r w:rsidRPr="00BB3C2B">
        <w:rPr>
          <w:rFonts w:ascii="Menlo" w:hAnsi="Menlo" w:cs="Menlo"/>
          <w:color w:val="202020"/>
          <w:sz w:val="16"/>
          <w:szCs w:val="16"/>
        </w:rPr>
        <w:br/>
        <w:t xml:space="preserve">    </w:t>
      </w:r>
      <w:r w:rsidRPr="00BB3C2B">
        <w:rPr>
          <w:rFonts w:ascii="Menlo" w:hAnsi="Menlo" w:cs="Menlo"/>
          <w:b/>
          <w:bCs/>
          <w:color w:val="000000"/>
          <w:sz w:val="16"/>
          <w:szCs w:val="16"/>
          <w:shd w:val="clear" w:color="auto" w:fill="FFE8FE"/>
        </w:rPr>
        <w:t>{</w:t>
      </w:r>
      <w:r w:rsidRPr="00BB3C2B">
        <w:rPr>
          <w:rFonts w:ascii="Menlo" w:hAnsi="Menlo" w:cs="Menlo"/>
          <w:b/>
          <w:bCs/>
          <w:color w:val="000000"/>
          <w:sz w:val="16"/>
          <w:szCs w:val="16"/>
        </w:rPr>
        <w:t xml:space="preserve"> </w:t>
      </w:r>
      <w:r w:rsidRPr="00BB3C2B">
        <w:rPr>
          <w:rFonts w:ascii="Menlo" w:hAnsi="Menlo" w:cs="Menlo"/>
          <w:color w:val="0088AB"/>
          <w:sz w:val="16"/>
          <w:szCs w:val="16"/>
        </w:rPr>
        <w:t>Size</w:t>
      </w:r>
      <w:r w:rsidRPr="00BB3C2B">
        <w:rPr>
          <w:rFonts w:ascii="Menlo" w:hAnsi="Menlo" w:cs="Menlo"/>
          <w:color w:val="202020"/>
          <w:sz w:val="16"/>
          <w:szCs w:val="16"/>
        </w:rPr>
        <w:t>=</w:t>
      </w:r>
      <w:r w:rsidRPr="00BB3C2B">
        <w:rPr>
          <w:rFonts w:ascii="Menlo" w:hAnsi="Menlo" w:cs="Menlo"/>
          <w:color w:val="000000"/>
          <w:sz w:val="16"/>
          <w:szCs w:val="16"/>
        </w:rPr>
        <w:t>size</w:t>
      </w:r>
      <w:r w:rsidRPr="00BB3C2B">
        <w:rPr>
          <w:rFonts w:ascii="Menlo" w:hAnsi="Menlo" w:cs="Menlo"/>
          <w:color w:val="202020"/>
          <w:sz w:val="16"/>
          <w:szCs w:val="16"/>
        </w:rPr>
        <w:t xml:space="preserve">; </w:t>
      </w:r>
      <w:r w:rsidRPr="00BB3C2B">
        <w:rPr>
          <w:rFonts w:ascii="Menlo" w:hAnsi="Menlo" w:cs="Menlo"/>
          <w:color w:val="0088AB"/>
          <w:sz w:val="16"/>
          <w:szCs w:val="16"/>
        </w:rPr>
        <w:t>Drink</w:t>
      </w:r>
      <w:r w:rsidRPr="00BB3C2B">
        <w:rPr>
          <w:rFonts w:ascii="Menlo" w:hAnsi="Menlo" w:cs="Menlo"/>
          <w:color w:val="202020"/>
          <w:sz w:val="16"/>
          <w:szCs w:val="16"/>
        </w:rPr>
        <w:t>=</w:t>
      </w:r>
      <w:r w:rsidRPr="00BB3C2B">
        <w:rPr>
          <w:rFonts w:ascii="Menlo" w:hAnsi="Menlo" w:cs="Menlo"/>
          <w:color w:val="000000"/>
          <w:sz w:val="16"/>
          <w:szCs w:val="16"/>
        </w:rPr>
        <w:t>drink</w:t>
      </w:r>
      <w:r w:rsidRPr="00BB3C2B">
        <w:rPr>
          <w:rFonts w:ascii="Menlo" w:hAnsi="Menlo" w:cs="Menlo"/>
          <w:color w:val="202020"/>
          <w:sz w:val="16"/>
          <w:szCs w:val="16"/>
        </w:rPr>
        <w:t xml:space="preserve">; </w:t>
      </w:r>
      <w:r w:rsidRPr="00BB3C2B">
        <w:rPr>
          <w:rFonts w:ascii="Menlo" w:hAnsi="Menlo" w:cs="Menlo"/>
          <w:color w:val="0088AB"/>
          <w:sz w:val="16"/>
          <w:szCs w:val="16"/>
        </w:rPr>
        <w:t>Extras</w:t>
      </w:r>
      <w:r w:rsidRPr="00BB3C2B">
        <w:rPr>
          <w:rFonts w:ascii="Menlo" w:hAnsi="Menlo" w:cs="Menlo"/>
          <w:color w:val="202020"/>
          <w:sz w:val="16"/>
          <w:szCs w:val="16"/>
        </w:rPr>
        <w:t xml:space="preserve">=[] </w:t>
      </w:r>
      <w:r w:rsidRPr="00BB3C2B">
        <w:rPr>
          <w:rFonts w:ascii="Menlo" w:hAnsi="Menlo" w:cs="Menlo"/>
          <w:b/>
          <w:bCs/>
          <w:color w:val="000000"/>
          <w:sz w:val="16"/>
          <w:szCs w:val="16"/>
          <w:shd w:val="clear" w:color="auto" w:fill="FFE8FE"/>
        </w:rPr>
        <w:t>}</w:t>
      </w:r>
    </w:p>
    <w:p w14:paraId="6C71E835" w14:textId="77777777" w:rsidR="00BB3C2B" w:rsidRPr="00BB3C2B" w:rsidRDefault="00BB3C2B" w:rsidP="00BB3C2B">
      <w:pPr>
        <w:spacing w:after="0"/>
        <w:rPr>
          <w:sz w:val="16"/>
          <w:szCs w:val="16"/>
        </w:rPr>
      </w:pPr>
    </w:p>
    <w:p w14:paraId="68E61FD4" w14:textId="77777777" w:rsidR="004A62AD" w:rsidRDefault="00BB3C2B" w:rsidP="004A62AD">
      <w:pPr>
        <w:spacing w:after="0"/>
      </w:pPr>
      <w:r>
        <w:t xml:space="preserve">Now, for testing, using this DSL you should be able to order a `Grande Latte with an extra shot` </w:t>
      </w:r>
    </w:p>
    <w:p w14:paraId="5F5FFB7B" w14:textId="77777777" w:rsidR="00BB3C2B" w:rsidRDefault="00BB3C2B" w:rsidP="00BB3C2B">
      <w:pPr>
        <w:pStyle w:val="HTMLPreformatted"/>
        <w:shd w:val="clear" w:color="auto" w:fill="FFFFFF"/>
        <w:rPr>
          <w:rFonts w:ascii="Menlo" w:hAnsi="Menlo" w:cs="Menlo"/>
          <w:color w:val="0F54D6"/>
          <w:sz w:val="23"/>
          <w:szCs w:val="23"/>
        </w:rPr>
      </w:pPr>
    </w:p>
    <w:p w14:paraId="003F7401" w14:textId="77777777" w:rsidR="00BB3C2B" w:rsidRPr="00BB3C2B" w:rsidRDefault="00BB3C2B" w:rsidP="00BB3C2B">
      <w:pPr>
        <w:pStyle w:val="HTMLPreformatted"/>
        <w:shd w:val="clear" w:color="auto" w:fill="FFFFFF"/>
        <w:rPr>
          <w:rFonts w:ascii="Menlo" w:hAnsi="Menlo" w:cs="Menlo"/>
          <w:color w:val="202020"/>
          <w:sz w:val="16"/>
          <w:szCs w:val="16"/>
        </w:rPr>
      </w:pPr>
      <w:r w:rsidRPr="00BB3C2B">
        <w:rPr>
          <w:rFonts w:ascii="Menlo" w:hAnsi="Menlo" w:cs="Menlo"/>
          <w:color w:val="0F54D6"/>
          <w:sz w:val="16"/>
          <w:szCs w:val="16"/>
        </w:rPr>
        <w:t xml:space="preserve">let </w:t>
      </w:r>
      <w:r w:rsidRPr="00BB3C2B">
        <w:rPr>
          <w:rFonts w:ascii="Menlo" w:hAnsi="Menlo" w:cs="Menlo"/>
          <w:color w:val="000000"/>
          <w:sz w:val="16"/>
          <w:szCs w:val="16"/>
        </w:rPr>
        <w:t xml:space="preserve">coffe </w:t>
      </w:r>
      <w:r w:rsidRPr="00BB3C2B">
        <w:rPr>
          <w:rFonts w:ascii="Menlo" w:hAnsi="Menlo" w:cs="Menlo"/>
          <w:color w:val="202020"/>
          <w:sz w:val="16"/>
          <w:szCs w:val="16"/>
        </w:rPr>
        <w:t xml:space="preserve">= </w:t>
      </w:r>
      <w:r w:rsidRPr="00BB3C2B">
        <w:rPr>
          <w:rFonts w:ascii="Menlo" w:hAnsi="Menlo" w:cs="Menlo"/>
          <w:color w:val="6B2FBA"/>
          <w:sz w:val="16"/>
          <w:szCs w:val="16"/>
        </w:rPr>
        <w:t>Cup</w:t>
      </w:r>
      <w:r w:rsidRPr="00BB3C2B">
        <w:rPr>
          <w:rFonts w:ascii="Menlo" w:hAnsi="Menlo" w:cs="Menlo"/>
          <w:color w:val="202020"/>
          <w:sz w:val="16"/>
          <w:szCs w:val="16"/>
        </w:rPr>
        <w:t>.</w:t>
      </w:r>
      <w:r w:rsidRPr="00BB3C2B">
        <w:rPr>
          <w:rFonts w:ascii="Menlo" w:hAnsi="Menlo" w:cs="Menlo"/>
          <w:color w:val="00855F"/>
          <w:sz w:val="16"/>
          <w:szCs w:val="16"/>
        </w:rPr>
        <w:t xml:space="preserve">Of </w:t>
      </w:r>
      <w:r w:rsidRPr="00BB3C2B">
        <w:rPr>
          <w:rFonts w:ascii="Menlo" w:hAnsi="Menlo" w:cs="Menlo"/>
          <w:color w:val="300073"/>
          <w:sz w:val="16"/>
          <w:szCs w:val="16"/>
        </w:rPr>
        <w:t xml:space="preserve">Grande Latte </w:t>
      </w:r>
      <w:r w:rsidRPr="00BB3C2B">
        <w:rPr>
          <w:rFonts w:ascii="Menlo" w:hAnsi="Menlo" w:cs="Menlo"/>
          <w:color w:val="00855F"/>
          <w:sz w:val="16"/>
          <w:szCs w:val="16"/>
        </w:rPr>
        <w:t xml:space="preserve">+ </w:t>
      </w:r>
      <w:r w:rsidRPr="00BB3C2B">
        <w:rPr>
          <w:rFonts w:ascii="Menlo" w:hAnsi="Menlo" w:cs="Menlo"/>
          <w:color w:val="300073"/>
          <w:sz w:val="16"/>
          <w:szCs w:val="16"/>
        </w:rPr>
        <w:t>Shot</w:t>
      </w:r>
    </w:p>
    <w:p w14:paraId="1D52076F" w14:textId="77777777" w:rsidR="00BB3C2B" w:rsidRDefault="00BB3C2B" w:rsidP="004A62AD">
      <w:pPr>
        <w:spacing w:after="0"/>
      </w:pPr>
    </w:p>
    <w:p w14:paraId="6EF3E239" w14:textId="77777777" w:rsidR="004A62AD" w:rsidRDefault="004A62AD" w:rsidP="004A62AD">
      <w:pPr>
        <w:spacing w:after="0"/>
      </w:pPr>
      <w:r>
        <w:rPr>
          <w:b/>
        </w:rPr>
        <w:t>5.</w:t>
      </w:r>
      <w:r w:rsidR="00BB3C2B">
        <w:rPr>
          <w:b/>
        </w:rPr>
        <w:t>3</w:t>
      </w:r>
      <w:r w:rsidRPr="00337E9D">
        <w:rPr>
          <w:b/>
        </w:rPr>
        <w:t>.</w:t>
      </w:r>
      <w:r>
        <w:rPr>
          <w:b/>
        </w:rPr>
        <w:t xml:space="preserve"> </w:t>
      </w:r>
      <w:r w:rsidR="00BB3C2B">
        <w:t xml:space="preserve">Uncomment the function `Price` and calculate the cost of your favorite coffee drink. </w:t>
      </w:r>
    </w:p>
    <w:p w14:paraId="3691295A" w14:textId="77777777" w:rsidR="00814326" w:rsidRDefault="00814326" w:rsidP="00814326">
      <w:pPr>
        <w:spacing w:after="0"/>
      </w:pPr>
    </w:p>
    <w:p w14:paraId="79EC3217" w14:textId="4437D84E" w:rsidR="00814326" w:rsidRPr="00FF5BD2" w:rsidRDefault="00814326" w:rsidP="00814326">
      <w:pPr>
        <w:pStyle w:val="Heading2"/>
      </w:pPr>
      <w:r>
        <w:t xml:space="preserve">Step 1: </w:t>
      </w:r>
      <w:r w:rsidR="00884525">
        <w:t>Implement a parallel WebCrawler</w:t>
      </w:r>
    </w:p>
    <w:p w14:paraId="754A98BC" w14:textId="77777777" w:rsidR="006D0AFA" w:rsidRDefault="006D0AFA" w:rsidP="006D0AFA">
      <w:pPr>
        <w:spacing w:after="0"/>
      </w:pPr>
    </w:p>
    <w:p w14:paraId="49D25237" w14:textId="77777777" w:rsidR="003B5062" w:rsidRPr="006D0AFA" w:rsidRDefault="003B5062" w:rsidP="003B5062">
      <w:pPr>
        <w:pStyle w:val="ListParagraph"/>
        <w:numPr>
          <w:ilvl w:val="1"/>
          <w:numId w:val="27"/>
        </w:numPr>
        <w:spacing w:after="0"/>
        <w:rPr>
          <w:sz w:val="18"/>
          <w:szCs w:val="18"/>
        </w:rPr>
      </w:pPr>
      <w:r>
        <w:t>Create an Agent that prints a given message. fields:</w:t>
      </w:r>
    </w:p>
    <w:p w14:paraId="24A8F3CE" w14:textId="77777777" w:rsidR="003B5062" w:rsidRPr="006D0AFA" w:rsidRDefault="003B5062" w:rsidP="003B50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02020"/>
          <w:sz w:val="16"/>
          <w:szCs w:val="16"/>
          <w:lang w:eastAsia="en-US"/>
        </w:rPr>
      </w:pP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printerAgent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=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</w:t>
      </w:r>
      <w:r w:rsidRPr="006D0AF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Agent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&lt;</w:t>
      </w:r>
      <w:r w:rsidRPr="006D0AFA">
        <w:rPr>
          <w:rFonts w:ascii="Menlo" w:eastAsia="Times New Roman" w:hAnsi="Menlo" w:cs="Menlo"/>
          <w:color w:val="300073"/>
          <w:sz w:val="16"/>
          <w:szCs w:val="16"/>
          <w:lang w:eastAsia="en-US"/>
        </w:rPr>
        <w:t>Msg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&lt;</w:t>
      </w:r>
      <w:r w:rsidRPr="006D0AF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string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, </w:t>
      </w:r>
      <w:r w:rsidRPr="006D0AF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string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&gt;&gt;.</w:t>
      </w:r>
      <w:r w:rsidRPr="006D0AF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>Start</w:t>
      </w:r>
      <w:r w:rsidRPr="006D0AFA">
        <w:rPr>
          <w:rFonts w:ascii="Menlo" w:eastAsia="Times New Roman" w:hAnsi="Menlo" w:cs="Menlo"/>
          <w:color w:val="000000"/>
          <w:sz w:val="16"/>
          <w:szCs w:val="16"/>
          <w:shd w:val="clear" w:color="auto" w:fill="B9EADC"/>
          <w:lang w:eastAsia="en-US"/>
        </w:rPr>
        <w:t>(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inbox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async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{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while true do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let!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msg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=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inbox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6D0AF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>Receive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match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msg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with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| </w:t>
      </w:r>
      <w:r w:rsidRPr="006D0AF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Item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t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)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printfn </w:t>
      </w:r>
      <w:r w:rsidRPr="006D0AFA">
        <w:rPr>
          <w:rFonts w:ascii="Menlo" w:eastAsia="Times New Roman" w:hAnsi="Menlo" w:cs="Menlo"/>
          <w:color w:val="9C5800"/>
          <w:sz w:val="16"/>
          <w:szCs w:val="16"/>
          <w:lang w:eastAsia="en-US"/>
        </w:rPr>
        <w:t xml:space="preserve">"%s"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t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br/>
        <w:t xml:space="preserve">       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| </w:t>
      </w:r>
      <w:r w:rsidRPr="006D0AF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Mailbox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</w:t>
      </w:r>
      <w:r w:rsidRPr="006D0AFA">
        <w:rPr>
          <w:rFonts w:ascii="Menlo" w:eastAsia="Times New Roman" w:hAnsi="Menlo" w:cs="Menlo"/>
          <w:color w:val="949494"/>
          <w:sz w:val="16"/>
          <w:szCs w:val="16"/>
          <w:lang w:eastAsia="en-US"/>
        </w:rPr>
        <w:t>agent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)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failwith </w:t>
      </w:r>
      <w:r w:rsidRPr="006D0AFA">
        <w:rPr>
          <w:rFonts w:ascii="Menlo" w:eastAsia="Times New Roman" w:hAnsi="Menlo" w:cs="Menlo"/>
          <w:color w:val="9C5800"/>
          <w:sz w:val="16"/>
          <w:szCs w:val="16"/>
          <w:lang w:eastAsia="en-US"/>
        </w:rPr>
        <w:t>"no implemented"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}),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cancellationToken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= </w:t>
      </w:r>
      <w:r w:rsidRPr="006D0AF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cts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6D0AFA">
        <w:rPr>
          <w:rFonts w:ascii="Menlo" w:eastAsia="Times New Roman" w:hAnsi="Menlo" w:cs="Menlo"/>
          <w:color w:val="0088AB"/>
          <w:sz w:val="16"/>
          <w:szCs w:val="16"/>
          <w:lang w:eastAsia="en-US"/>
        </w:rPr>
        <w:t>Token</w:t>
      </w:r>
      <w:r w:rsidRPr="006D0AFA">
        <w:rPr>
          <w:rFonts w:ascii="Menlo" w:eastAsia="Times New Roman" w:hAnsi="Menlo" w:cs="Menlo"/>
          <w:color w:val="000000"/>
          <w:sz w:val="16"/>
          <w:szCs w:val="16"/>
          <w:shd w:val="clear" w:color="auto" w:fill="B9EADC"/>
          <w:lang w:eastAsia="en-US"/>
        </w:rPr>
        <w:t>)</w:t>
      </w:r>
    </w:p>
    <w:p w14:paraId="009DE7ED" w14:textId="77777777" w:rsidR="006D0AFA" w:rsidRDefault="006D0AFA" w:rsidP="006D0AFA">
      <w:pPr>
        <w:spacing w:after="0"/>
      </w:pPr>
    </w:p>
    <w:p w14:paraId="44D72A84" w14:textId="77777777" w:rsidR="006D0AFA" w:rsidRDefault="006D0AFA" w:rsidP="006D0AFA">
      <w:pPr>
        <w:pStyle w:val="ListParagraph"/>
        <w:numPr>
          <w:ilvl w:val="1"/>
          <w:numId w:val="27"/>
        </w:numPr>
      </w:pPr>
      <w:r>
        <w:t>Create a “parallelAgent” worker based on the MailboxProcessor. The idea is to have an Agent that handles, computes and distributes the messages in a Round-Robin fashion between a set of Agent children.</w:t>
      </w:r>
    </w:p>
    <w:p w14:paraId="0D86E55F" w14:textId="77777777" w:rsidR="006D0AFA" w:rsidRPr="006D0AFA" w:rsidRDefault="006D0AFA" w:rsidP="006D0AFA">
      <w:pPr>
        <w:rPr>
          <w:sz w:val="16"/>
          <w:szCs w:val="16"/>
        </w:rPr>
      </w:pPr>
    </w:p>
    <w:p w14:paraId="0B1A1D2B" w14:textId="77777777" w:rsidR="006D0AFA" w:rsidRDefault="006D0AFA" w:rsidP="006D0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F54D6"/>
          <w:sz w:val="16"/>
          <w:szCs w:val="16"/>
          <w:lang w:eastAsia="en-US"/>
        </w:rPr>
      </w:pP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parallelAgent n f =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</w:r>
      <w:r w:rsidRPr="006D0AFA">
        <w:rPr>
          <w:rFonts w:ascii="Menlo" w:eastAsia="Times New Roman" w:hAnsi="Menlo" w:cs="Menlo"/>
          <w:i/>
          <w:iCs/>
          <w:color w:val="217303"/>
          <w:sz w:val="16"/>
          <w:szCs w:val="16"/>
          <w:lang w:eastAsia="en-US"/>
        </w:rPr>
        <w:t xml:space="preserve">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agents = Array.init n (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_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-&gt;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Agent&lt;Msg&lt;'a, 'b&gt;&gt;.Start(f, cancellationToken = cts.Token))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token = cts.Token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agent =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new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Agent&lt;Msg&lt;'a, 'b&gt;&gt;((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inbox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-&gt;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let rec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loop index = async {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lastRenderedPageBreak/>
        <w:t xml:space="preserve">        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let!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msg = inbox.Receive()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match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msg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with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   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| Msg.Item(item)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-&gt;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       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agents.[index].Post (Item item)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return!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loop ((index + </w:t>
      </w:r>
      <w:r w:rsidRPr="006D0AFA">
        <w:rPr>
          <w:rFonts w:ascii="Menlo" w:eastAsia="Times New Roman" w:hAnsi="Menlo" w:cs="Menlo"/>
          <w:color w:val="9E1958"/>
          <w:sz w:val="16"/>
          <w:szCs w:val="16"/>
          <w:lang w:eastAsia="en-US"/>
        </w:rPr>
        <w:t>1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) % n)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| Mailbox(agent)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-&gt;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       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agents |&gt; Seq.iter(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a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a.Post (Mailbox agent))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   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return!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loop ((index + </w:t>
      </w:r>
      <w:r w:rsidRPr="006D0AFA">
        <w:rPr>
          <w:rFonts w:ascii="Menlo" w:eastAsia="Times New Roman" w:hAnsi="Menlo" w:cs="Menlo"/>
          <w:color w:val="9E1958"/>
          <w:sz w:val="16"/>
          <w:szCs w:val="16"/>
          <w:lang w:eastAsia="en-US"/>
        </w:rPr>
        <w:t>1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) % n)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}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loop </w:t>
      </w:r>
      <w:r w:rsidRPr="006D0AFA">
        <w:rPr>
          <w:rFonts w:ascii="Menlo" w:eastAsia="Times New Roman" w:hAnsi="Menlo" w:cs="Menlo"/>
          <w:color w:val="9E1958"/>
          <w:sz w:val="16"/>
          <w:szCs w:val="16"/>
          <w:lang w:eastAsia="en-US"/>
        </w:rPr>
        <w:t>0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), cancellationToken = token)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token.Register(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()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agents |&gt; Seq.iter(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agent </w:t>
      </w:r>
      <w:r w:rsidRPr="006D0AF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</w:t>
      </w:r>
    </w:p>
    <w:p w14:paraId="03DDC22E" w14:textId="77777777" w:rsidR="006D0AFA" w:rsidRPr="006D0AFA" w:rsidRDefault="006D0AFA" w:rsidP="006D0A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02020"/>
          <w:sz w:val="16"/>
          <w:szCs w:val="16"/>
          <w:lang w:eastAsia="en-US"/>
        </w:rPr>
      </w:pPr>
      <w:r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                            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(agent :&gt; IDisposable).Dispose())) |&gt; ignore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agent.Start()</w:t>
      </w:r>
      <w:r w:rsidRPr="006D0AF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agent</w:t>
      </w:r>
    </w:p>
    <w:p w14:paraId="6D6F2418" w14:textId="77777777" w:rsidR="00814326" w:rsidRDefault="00814326" w:rsidP="00814326">
      <w:pPr>
        <w:spacing w:after="0"/>
      </w:pPr>
    </w:p>
    <w:p w14:paraId="5BC88E33" w14:textId="77777777" w:rsidR="006D0AFA" w:rsidRDefault="006D0AFA" w:rsidP="006D0AFA">
      <w:pPr>
        <w:pStyle w:val="ListParagraph"/>
        <w:numPr>
          <w:ilvl w:val="1"/>
          <w:numId w:val="27"/>
        </w:numPr>
      </w:pPr>
      <w:r>
        <w:t xml:space="preserve">Complete the Agent case “Item(url)” </w:t>
      </w:r>
      <w:r w:rsidR="00274ABA">
        <w:t>in step (3)</w:t>
      </w:r>
    </w:p>
    <w:p w14:paraId="38042081" w14:textId="77777777" w:rsidR="00274ABA" w:rsidRPr="00274ABA" w:rsidRDefault="00274ABA" w:rsidP="00274A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02020"/>
          <w:sz w:val="16"/>
          <w:szCs w:val="16"/>
          <w:lang w:eastAsia="en-US"/>
        </w:rPr>
      </w:pP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if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urls 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 xml:space="preserve">|&gt; </w:t>
      </w:r>
      <w:r w:rsidRPr="00274AB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Set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contains url 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 xml:space="preserve">|&gt;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not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then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let!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content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=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downloadContent url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br/>
        <w:t xml:space="preserve">    content 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 xml:space="preserve">|&gt; </w:t>
      </w:r>
      <w:r w:rsidRPr="00274AB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Option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iter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c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-&gt;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for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agent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in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agents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do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   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agent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 xml:space="preserve">Post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</w:t>
      </w:r>
      <w:r w:rsidRPr="00274AB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Item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c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)))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urls'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= (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urls 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 xml:space="preserve">|&gt; </w:t>
      </w:r>
      <w:r w:rsidRPr="00274AB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Set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add url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)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match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limit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with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| </w:t>
      </w:r>
      <w:r w:rsidRPr="00274AB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 xml:space="preserve">Some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l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when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urls' 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 xml:space="preserve">|&gt; </w:t>
      </w:r>
      <w:r w:rsidRPr="00274ABA">
        <w:rPr>
          <w:rFonts w:ascii="Menlo" w:eastAsia="Times New Roman" w:hAnsi="Menlo" w:cs="Menlo"/>
          <w:color w:val="6B2FBA"/>
          <w:sz w:val="16"/>
          <w:szCs w:val="16"/>
          <w:lang w:eastAsia="en-US"/>
        </w:rPr>
        <w:t>Seq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length 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 xml:space="preserve">&gt;=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 xml:space="preserve">l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cts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.</w:t>
      </w:r>
      <w:r w:rsidRPr="00274ABA">
        <w:rPr>
          <w:rFonts w:ascii="Menlo" w:eastAsia="Times New Roman" w:hAnsi="Menlo" w:cs="Menlo"/>
          <w:color w:val="00855F"/>
          <w:sz w:val="16"/>
          <w:szCs w:val="16"/>
          <w:lang w:eastAsia="en-US"/>
        </w:rPr>
        <w:t>Cancel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()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| _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return! 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t>loop urls' agents</w:t>
      </w:r>
      <w:r w:rsidRPr="00274ABA">
        <w:rPr>
          <w:rFonts w:ascii="Menlo" w:eastAsia="Times New Roman" w:hAnsi="Menlo" w:cs="Menlo"/>
          <w:color w:val="383838"/>
          <w:sz w:val="16"/>
          <w:szCs w:val="16"/>
          <w:lang w:eastAsia="en-US"/>
        </w:rPr>
        <w:br/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else return!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loop urls agents</w:t>
      </w:r>
    </w:p>
    <w:p w14:paraId="115FD6DF" w14:textId="77777777" w:rsidR="00274ABA" w:rsidRDefault="00274ABA" w:rsidP="00274ABA"/>
    <w:p w14:paraId="24C2F2F8" w14:textId="77777777" w:rsidR="006D0AFA" w:rsidRDefault="00274ABA" w:rsidP="006D0AFA">
      <w:pPr>
        <w:pStyle w:val="ListParagraph"/>
        <w:numPr>
          <w:ilvl w:val="1"/>
          <w:numId w:val="27"/>
        </w:numPr>
      </w:pPr>
      <w:r>
        <w:t>Create a broadcast agent, which sends a message to all the sub-agents registered as subscribers.</w:t>
      </w:r>
      <w:r w:rsidR="00BF58ED">
        <w:t xml:space="preserve"> The message is sent (broadcast) to all the agent subscribed. The agent registration is done using the “Mailbox(agent)"</w:t>
      </w:r>
      <w:r w:rsidR="00B4708B">
        <w:t>. The agents list (subscribers) is kept as state in the agent rec-loop (agents: Agent&lt;_&gt; list)</w:t>
      </w:r>
    </w:p>
    <w:p w14:paraId="65EFD248" w14:textId="77777777" w:rsidR="00274ABA" w:rsidRPr="00274ABA" w:rsidRDefault="00274ABA" w:rsidP="00274A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02020"/>
          <w:sz w:val="16"/>
          <w:szCs w:val="16"/>
          <w:lang w:eastAsia="en-US"/>
        </w:rPr>
      </w:pP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broadcastAgent () =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parallelAgent parallelism </w:t>
      </w:r>
      <w:r w:rsidRPr="00274ABA">
        <w:rPr>
          <w:rFonts w:ascii="Menlo" w:eastAsia="Times New Roman" w:hAnsi="Menlo" w:cs="Menlo"/>
          <w:color w:val="000000"/>
          <w:sz w:val="16"/>
          <w:szCs w:val="16"/>
          <w:shd w:val="clear" w:color="auto" w:fill="B9EADC"/>
          <w:lang w:eastAsia="en-US"/>
        </w:rPr>
        <w:t>(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fun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inbox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-&gt;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let rec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loop (agents : Agent&lt;_&gt; list) = async {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let!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msg = inbox.Receive()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match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msg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with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</w:r>
      <w:r w:rsidRPr="00274ABA">
        <w:rPr>
          <w:rFonts w:ascii="Menlo" w:eastAsia="Times New Roman" w:hAnsi="Menlo" w:cs="Menlo"/>
          <w:i/>
          <w:iCs/>
          <w:color w:val="217303"/>
          <w:sz w:val="16"/>
          <w:szCs w:val="16"/>
          <w:lang w:eastAsia="en-US"/>
        </w:rPr>
        <w:t xml:space="preserve">           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| Item(item)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-&gt;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        for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agent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in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 xml:space="preserve">agents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>do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br/>
        <w:t xml:space="preserve">                   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agent.Post(Item(item))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   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return!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loop agents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    | Mailbox(agent) </w:t>
      </w:r>
      <w:r w:rsidRPr="00274ABA">
        <w:rPr>
          <w:rFonts w:ascii="Menlo" w:eastAsia="Times New Roman" w:hAnsi="Menlo" w:cs="Menlo"/>
          <w:color w:val="0F54D6"/>
          <w:sz w:val="16"/>
          <w:szCs w:val="16"/>
          <w:lang w:eastAsia="en-US"/>
        </w:rPr>
        <w:t xml:space="preserve">-&gt; return! 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t>loop (agent::agents)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}</w:t>
      </w:r>
      <w:r w:rsidRPr="00274ABA">
        <w:rPr>
          <w:rFonts w:ascii="Menlo" w:eastAsia="Times New Roman" w:hAnsi="Menlo" w:cs="Menlo"/>
          <w:color w:val="202020"/>
          <w:sz w:val="16"/>
          <w:szCs w:val="16"/>
          <w:lang w:eastAsia="en-US"/>
        </w:rPr>
        <w:br/>
        <w:t xml:space="preserve">        loop []</w:t>
      </w:r>
      <w:r w:rsidRPr="00274ABA">
        <w:rPr>
          <w:rFonts w:ascii="Menlo" w:eastAsia="Times New Roman" w:hAnsi="Menlo" w:cs="Menlo"/>
          <w:color w:val="000000"/>
          <w:sz w:val="16"/>
          <w:szCs w:val="16"/>
          <w:shd w:val="clear" w:color="auto" w:fill="B9EADC"/>
          <w:lang w:eastAsia="en-US"/>
        </w:rPr>
        <w:t>)</w:t>
      </w:r>
    </w:p>
    <w:p w14:paraId="3C630B38" w14:textId="77777777" w:rsidR="00274ABA" w:rsidRDefault="00274ABA" w:rsidP="00274ABA"/>
    <w:p w14:paraId="3EB22EDF" w14:textId="77777777" w:rsidR="00B4708B" w:rsidRDefault="00814326" w:rsidP="006D0AFA">
      <w:pPr>
        <w:pStyle w:val="ListParagraph"/>
        <w:numPr>
          <w:ilvl w:val="1"/>
          <w:numId w:val="27"/>
        </w:numPr>
      </w:pPr>
      <w:r>
        <w:t xml:space="preserve"> </w:t>
      </w:r>
      <w:r w:rsidR="00B4708B">
        <w:t xml:space="preserve">Implement a “link” agent parser. Follow step (5).  </w:t>
      </w:r>
    </w:p>
    <w:p w14:paraId="54BCFE72" w14:textId="77777777" w:rsidR="00814326" w:rsidRDefault="00B4708B" w:rsidP="006D0AFA">
      <w:pPr>
        <w:pStyle w:val="ListParagraph"/>
        <w:numPr>
          <w:ilvl w:val="1"/>
          <w:numId w:val="27"/>
        </w:numPr>
      </w:pPr>
      <w:r>
        <w:t xml:space="preserve">Run the “Program.fs” to the project. </w:t>
      </w:r>
    </w:p>
    <w:tbl>
      <w:tblPr>
        <w:tblStyle w:val="TipTable"/>
        <w:tblW w:w="5014" w:type="pct"/>
        <w:shd w:val="clear" w:color="auto" w:fill="EAE5EB" w:themeFill="background2"/>
        <w:tblCellMar>
          <w:top w:w="0" w:type="dxa"/>
        </w:tblCellMar>
        <w:tblLook w:val="04A0" w:firstRow="1" w:lastRow="0" w:firstColumn="1" w:lastColumn="0" w:noHBand="0" w:noVBand="1"/>
      </w:tblPr>
      <w:tblGrid>
        <w:gridCol w:w="648"/>
        <w:gridCol w:w="8738"/>
      </w:tblGrid>
      <w:tr w:rsidR="00814326" w14:paraId="0ED1690C" w14:textId="77777777" w:rsidTr="00BF58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" w:type="pct"/>
            <w:shd w:val="clear" w:color="auto" w:fill="EAE5EB" w:themeFill="background2"/>
          </w:tcPr>
          <w:p w14:paraId="717A48A8" w14:textId="77777777" w:rsidR="00814326" w:rsidRDefault="00814326" w:rsidP="00BF58ED">
            <w:pPr>
              <w:pStyle w:val="Icon"/>
            </w:pPr>
            <w:r>
              <w:rPr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53167ED9" wp14:editId="210D1FBA">
                      <wp:extent cx="228600" cy="228600"/>
                      <wp:effectExtent l="0" t="0" r="0" b="0"/>
                      <wp:docPr id="34" name="Group 19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5" name="Oval 35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0" y="0"/>
                                  <a:ext cx="228600" cy="2286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39"/>
                              <wps:cNvSpPr/>
                              <wps:spPr>
                                <a:xfrm>
                                  <a:off x="98639" y="50800"/>
                                  <a:ext cx="31322" cy="127000"/>
                                </a:xfrm>
                                <a:custGeom>
                                  <a:avLst/>
                                  <a:gdLst>
                                    <a:gd name="connsiteX0" fmla="*/ 3915 w 31322"/>
                                    <a:gd name="connsiteY0" fmla="*/ 38279 h 127000"/>
                                    <a:gd name="connsiteX1" fmla="*/ 27406 w 31322"/>
                                    <a:gd name="connsiteY1" fmla="*/ 38279 h 127000"/>
                                    <a:gd name="connsiteX2" fmla="*/ 27406 w 31322"/>
                                    <a:gd name="connsiteY2" fmla="*/ 127000 h 127000"/>
                                    <a:gd name="connsiteX3" fmla="*/ 3915 w 31322"/>
                                    <a:gd name="connsiteY3" fmla="*/ 127000 h 127000"/>
                                    <a:gd name="connsiteX4" fmla="*/ 15661 w 31322"/>
                                    <a:gd name="connsiteY4" fmla="*/ 0 h 127000"/>
                                    <a:gd name="connsiteX5" fmla="*/ 31322 w 31322"/>
                                    <a:gd name="connsiteY5" fmla="*/ 15661 h 127000"/>
                                    <a:gd name="connsiteX6" fmla="*/ 15661 w 31322"/>
                                    <a:gd name="connsiteY6" fmla="*/ 31322 h 127000"/>
                                    <a:gd name="connsiteX7" fmla="*/ 0 w 31322"/>
                                    <a:gd name="connsiteY7" fmla="*/ 15661 h 127000"/>
                                    <a:gd name="connsiteX8" fmla="*/ 15661 w 31322"/>
                                    <a:gd name="connsiteY8" fmla="*/ 0 h 127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322" h="127000">
                                      <a:moveTo>
                                        <a:pt x="3915" y="38279"/>
                                      </a:moveTo>
                                      <a:lnTo>
                                        <a:pt x="27406" y="38279"/>
                                      </a:lnTo>
                                      <a:lnTo>
                                        <a:pt x="27406" y="127000"/>
                                      </a:lnTo>
                                      <a:lnTo>
                                        <a:pt x="3915" y="127000"/>
                                      </a:lnTo>
                                      <a:close/>
                                      <a:moveTo>
                                        <a:pt x="15661" y="0"/>
                                      </a:moveTo>
                                      <a:cubicBezTo>
                                        <a:pt x="24310" y="0"/>
                                        <a:pt x="31322" y="7012"/>
                                        <a:pt x="31322" y="15661"/>
                                      </a:cubicBezTo>
                                      <a:cubicBezTo>
                                        <a:pt x="31322" y="24310"/>
                                        <a:pt x="24310" y="31322"/>
                                        <a:pt x="15661" y="31322"/>
                                      </a:cubicBezTo>
                                      <a:cubicBezTo>
                                        <a:pt x="7012" y="31322"/>
                                        <a:pt x="0" y="24310"/>
                                        <a:pt x="0" y="15661"/>
                                      </a:cubicBezTo>
                                      <a:cubicBezTo>
                                        <a:pt x="0" y="7012"/>
                                        <a:pt x="7012" y="0"/>
                                        <a:pt x="1566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7865C3" id="Group 19" o:spid="_x0000_s1026" alt="Tip icon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">
                      <v:oval id="Oval 35" o:spid="_x0000_s1027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" fillcolor="#92278f [3204]" stroked="f" strokeweight="0">
                        <v:stroke joinstyle="miter"/>
                        <o:lock v:ext="edit" aspectratio="t"/>
                      </v:oval>
                      <v:shape id="Freeform 39" o:spid="_x0000_s1028" style="position:absolute;left:98639;top:50800;width:31322;height:127000;visibility:visible;mso-wrap-style:square;v-text-anchor:middle" coordsize="31322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" path="m3915,38279r23491,l27406,127000r-23491,l3915,38279xm15661,v8649,,15661,7012,15661,15661c31322,24310,24310,31322,15661,31322,7012,31322,,24310,,15661,,7012,7012,,15661,xe" fillcolor="white [3212]" stroked="f" strokeweight="1pt">
                        <v:stroke joinstyle="miter"/>
                        <v:path arrowok="t" o:connecttype="custom" o:connectlocs="3915,38279;27406,38279;27406,127000;3915,127000;15661,0;31322,15661;15661,31322;0,15661;15661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55" w:type="pct"/>
            <w:shd w:val="clear" w:color="auto" w:fill="EAE5EB" w:themeFill="background2"/>
          </w:tcPr>
          <w:p w14:paraId="7B424EC9" w14:textId="77777777" w:rsidR="00B4708B" w:rsidRDefault="00B4708B" w:rsidP="00B4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0"/>
                <w:szCs w:val="20"/>
              </w:rPr>
            </w:pPr>
          </w:p>
          <w:p w14:paraId="39D57BAB" w14:textId="77777777" w:rsidR="00B4708B" w:rsidRDefault="00B4708B" w:rsidP="00B4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0"/>
                <w:szCs w:val="20"/>
              </w:rPr>
            </w:pPr>
            <w:r w:rsidRPr="00B4708B">
              <w:rPr>
                <w:rFonts w:ascii="Consolas" w:hAnsi="Consolas" w:cs="Consolas"/>
                <w:sz w:val="20"/>
                <w:szCs w:val="20"/>
              </w:rPr>
              <w:t>let agent = new ParallelWebCrawler.WebCrawler()</w:t>
            </w:r>
            <w:r w:rsidRPr="00B4708B">
              <w:rPr>
                <w:rFonts w:ascii="Consolas" w:hAnsi="Consolas" w:cs="Consolas"/>
                <w:sz w:val="20"/>
                <w:szCs w:val="20"/>
              </w:rPr>
              <w:br/>
              <w:t>agent.Submit "https://www.google.com"</w:t>
            </w:r>
            <w:r w:rsidRPr="00B4708B">
              <w:rPr>
                <w:rFonts w:ascii="Consolas" w:hAnsi="Consolas" w:cs="Consolas"/>
                <w:sz w:val="20"/>
                <w:szCs w:val="20"/>
              </w:rPr>
              <w:br/>
            </w:r>
          </w:p>
          <w:p w14:paraId="4DF61255" w14:textId="77777777" w:rsidR="00B4708B" w:rsidRPr="00B4708B" w:rsidRDefault="00B4708B" w:rsidP="00B470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nsolas"/>
                <w:sz w:val="20"/>
                <w:szCs w:val="20"/>
              </w:rPr>
            </w:pPr>
            <w:r w:rsidRPr="00B4708B">
              <w:rPr>
                <w:rFonts w:ascii="Consolas" w:hAnsi="Consolas" w:cs="Consolas"/>
                <w:sz w:val="20"/>
                <w:szCs w:val="20"/>
              </w:rPr>
              <w:t>Console.ReadLine() |&gt; ignore</w:t>
            </w:r>
          </w:p>
          <w:p w14:paraId="742A1E18" w14:textId="77777777" w:rsidR="00B4708B" w:rsidRDefault="00B4708B" w:rsidP="00BF58ED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B79B3F" w14:textId="77777777" w:rsidR="00814326" w:rsidRDefault="00814326" w:rsidP="00B4708B"/>
    <w:sectPr w:rsidR="00814326">
      <w:footerReference w:type="even" r:id="rId50"/>
      <w:footerReference w:type="default" r:id="rId51"/>
      <w:footerReference w:type="first" r:id="rId52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3A677" w14:textId="77777777" w:rsidR="002A1AFE" w:rsidRDefault="002A1AFE">
      <w:pPr>
        <w:spacing w:after="0" w:line="240" w:lineRule="auto"/>
      </w:pPr>
      <w:r>
        <w:separator/>
      </w:r>
    </w:p>
  </w:endnote>
  <w:endnote w:type="continuationSeparator" w:id="0">
    <w:p w14:paraId="2A2F7AAA" w14:textId="77777777" w:rsidR="002A1AFE" w:rsidRDefault="002A1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Calibri"/>
    <w:charset w:val="00"/>
    <w:family w:val="auto"/>
    <w:pitch w:val="variable"/>
    <w:sig w:usb0="80000207" w:usb1="00000001" w:usb2="00000000" w:usb3="00000000" w:csb0="00000097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FB3BE" w14:textId="54D590CE" w:rsidR="00801BB3" w:rsidRDefault="00801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21248D" wp14:editId="3B0315D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67155" cy="386715"/>
              <wp:effectExtent l="0" t="0" r="4445" b="0"/>
              <wp:wrapNone/>
              <wp:docPr id="148873564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715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51A68" w14:textId="6BA2F433" w:rsidR="00801BB3" w:rsidRPr="00801BB3" w:rsidRDefault="00801BB3" w:rsidP="00801B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801B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1248D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alt="Classification: Internal" style="position:absolute;margin-left:0;margin-top:0;width:107.65pt;height:30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53151A68" w14:textId="6BA2F433" w:rsidR="00801BB3" w:rsidRPr="00801BB3" w:rsidRDefault="00801BB3" w:rsidP="00801B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801BB3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E6506" w14:textId="4F47EF97" w:rsidR="00BF58ED" w:rsidRDefault="00801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BF5711" wp14:editId="428ABE6F">
              <wp:simplePos x="914400" y="94792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67155" cy="386715"/>
              <wp:effectExtent l="0" t="0" r="4445" b="0"/>
              <wp:wrapNone/>
              <wp:docPr id="401579878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715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5646D" w14:textId="4ECAAB26" w:rsidR="00801BB3" w:rsidRPr="00801BB3" w:rsidRDefault="00801BB3" w:rsidP="00801B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801B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F57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5" type="#_x0000_t202" alt="Classification: Internal" style="position:absolute;margin-left:0;margin-top:0;width:107.65pt;height:30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A65646D" w14:textId="4ECAAB26" w:rsidR="00801BB3" w:rsidRPr="00801BB3" w:rsidRDefault="00801BB3" w:rsidP="00801B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801BB3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alias w:val="Title"/>
        <w:tag w:val=""/>
        <w:id w:val="280004402"/>
        <w:placeholder>
          <w:docPart w:val="4D645A027C3E4C389BCCB9644A707CF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F58ED">
          <w:t>F# Workshop</w:t>
        </w:r>
      </w:sdtContent>
    </w:sdt>
    <w:r w:rsidR="00BF58ED">
      <w:ptab w:relativeTo="margin" w:alignment="right" w:leader="none"/>
    </w:r>
    <w:r w:rsidR="00BF58ED">
      <w:fldChar w:fldCharType="begin"/>
    </w:r>
    <w:r w:rsidR="00BF58ED">
      <w:instrText xml:space="preserve"> PAGE   \* MERGEFORMAT </w:instrText>
    </w:r>
    <w:r w:rsidR="00BF58ED">
      <w:fldChar w:fldCharType="separate"/>
    </w:r>
    <w:r w:rsidR="00BF58ED">
      <w:rPr>
        <w:noProof/>
      </w:rPr>
      <w:t>6</w:t>
    </w:r>
    <w:r w:rsidR="00BF58ED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1194" w14:textId="3A22A8C2" w:rsidR="00801BB3" w:rsidRDefault="00801B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B0F36A" wp14:editId="143679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67155" cy="386715"/>
              <wp:effectExtent l="0" t="0" r="4445" b="0"/>
              <wp:wrapNone/>
              <wp:docPr id="1925134028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715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B086BF" w14:textId="1C2E4367" w:rsidR="00801BB3" w:rsidRPr="00801BB3" w:rsidRDefault="00801BB3" w:rsidP="00801B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801BB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0F36A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alt="Classification: Internal" style="position:absolute;margin-left:0;margin-top:0;width:107.65pt;height:30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1B086BF" w14:textId="1C2E4367" w:rsidR="00801BB3" w:rsidRPr="00801BB3" w:rsidRDefault="00801BB3" w:rsidP="00801B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801BB3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D38B" w14:textId="77777777" w:rsidR="002A1AFE" w:rsidRDefault="002A1AFE">
      <w:pPr>
        <w:spacing w:after="0" w:line="240" w:lineRule="auto"/>
      </w:pPr>
      <w:r>
        <w:separator/>
      </w:r>
    </w:p>
  </w:footnote>
  <w:footnote w:type="continuationSeparator" w:id="0">
    <w:p w14:paraId="2EFE6001" w14:textId="77777777" w:rsidR="002A1AFE" w:rsidRDefault="002A1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69E"/>
    <w:multiLevelType w:val="hybridMultilevel"/>
    <w:tmpl w:val="E51ACD5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1790240"/>
    <w:multiLevelType w:val="hybridMultilevel"/>
    <w:tmpl w:val="1F16F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E0ACF"/>
    <w:multiLevelType w:val="hybridMultilevel"/>
    <w:tmpl w:val="C026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A076F"/>
    <w:multiLevelType w:val="hybridMultilevel"/>
    <w:tmpl w:val="8CBA47D0"/>
    <w:lvl w:ilvl="0" w:tplc="BF7CAD2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B56D9"/>
    <w:multiLevelType w:val="hybridMultilevel"/>
    <w:tmpl w:val="0F1A94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C0ACF"/>
    <w:multiLevelType w:val="hybridMultilevel"/>
    <w:tmpl w:val="A4F275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E55AA"/>
    <w:multiLevelType w:val="hybridMultilevel"/>
    <w:tmpl w:val="4BBE1FF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AF22890"/>
    <w:multiLevelType w:val="hybridMultilevel"/>
    <w:tmpl w:val="9EE8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D511F"/>
    <w:multiLevelType w:val="hybridMultilevel"/>
    <w:tmpl w:val="C6D2E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56C24"/>
    <w:multiLevelType w:val="hybridMultilevel"/>
    <w:tmpl w:val="C8B68AA6"/>
    <w:lvl w:ilvl="0" w:tplc="7FFA4152">
      <w:start w:val="1"/>
      <w:numFmt w:val="upperRoman"/>
      <w:pStyle w:val="TOC1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4374D"/>
    <w:multiLevelType w:val="hybridMultilevel"/>
    <w:tmpl w:val="7026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AF6095"/>
    <w:multiLevelType w:val="hybridMultilevel"/>
    <w:tmpl w:val="EB5A9E6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520D7F49"/>
    <w:multiLevelType w:val="multilevel"/>
    <w:tmpl w:val="CA18A1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15" w15:restartNumberingAfterBreak="0">
    <w:nsid w:val="527E6D0B"/>
    <w:multiLevelType w:val="hybridMultilevel"/>
    <w:tmpl w:val="2FCE36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61FE2"/>
    <w:multiLevelType w:val="hybridMultilevel"/>
    <w:tmpl w:val="C9A0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6334D"/>
    <w:multiLevelType w:val="multilevel"/>
    <w:tmpl w:val="C06A16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18" w15:restartNumberingAfterBreak="0">
    <w:nsid w:val="580E6047"/>
    <w:multiLevelType w:val="hybridMultilevel"/>
    <w:tmpl w:val="C234C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E72F3"/>
    <w:multiLevelType w:val="hybridMultilevel"/>
    <w:tmpl w:val="45682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D5975"/>
    <w:multiLevelType w:val="hybridMultilevel"/>
    <w:tmpl w:val="30766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937FAA"/>
    <w:multiLevelType w:val="hybridMultilevel"/>
    <w:tmpl w:val="C8FAC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42167"/>
    <w:multiLevelType w:val="hybridMultilevel"/>
    <w:tmpl w:val="3EBAE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3434E"/>
    <w:multiLevelType w:val="hybridMultilevel"/>
    <w:tmpl w:val="71D0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867CB"/>
    <w:multiLevelType w:val="hybridMultilevel"/>
    <w:tmpl w:val="2B74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BF438B"/>
    <w:multiLevelType w:val="hybridMultilevel"/>
    <w:tmpl w:val="E2D0F4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A0628"/>
    <w:multiLevelType w:val="hybridMultilevel"/>
    <w:tmpl w:val="C1CAF4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205501"/>
    <w:multiLevelType w:val="hybridMultilevel"/>
    <w:tmpl w:val="AAA27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768985">
    <w:abstractNumId w:val="11"/>
  </w:num>
  <w:num w:numId="2" w16cid:durableId="1396397746">
    <w:abstractNumId w:val="3"/>
  </w:num>
  <w:num w:numId="3" w16cid:durableId="1411656339">
    <w:abstractNumId w:val="5"/>
  </w:num>
  <w:num w:numId="4" w16cid:durableId="638802932">
    <w:abstractNumId w:val="6"/>
  </w:num>
  <w:num w:numId="5" w16cid:durableId="916087382">
    <w:abstractNumId w:val="25"/>
  </w:num>
  <w:num w:numId="6" w16cid:durableId="1280141728">
    <w:abstractNumId w:val="1"/>
  </w:num>
  <w:num w:numId="7" w16cid:durableId="1022242128">
    <w:abstractNumId w:val="26"/>
  </w:num>
  <w:num w:numId="8" w16cid:durableId="741610580">
    <w:abstractNumId w:val="7"/>
  </w:num>
  <w:num w:numId="9" w16cid:durableId="99224460">
    <w:abstractNumId w:val="15"/>
  </w:num>
  <w:num w:numId="10" w16cid:durableId="1004548089">
    <w:abstractNumId w:val="4"/>
  </w:num>
  <w:num w:numId="11" w16cid:durableId="1639995321">
    <w:abstractNumId w:val="20"/>
  </w:num>
  <w:num w:numId="12" w16cid:durableId="1936595103">
    <w:abstractNumId w:val="2"/>
  </w:num>
  <w:num w:numId="13" w16cid:durableId="395053343">
    <w:abstractNumId w:val="27"/>
  </w:num>
  <w:num w:numId="14" w16cid:durableId="303825423">
    <w:abstractNumId w:val="12"/>
  </w:num>
  <w:num w:numId="15" w16cid:durableId="2139637716">
    <w:abstractNumId w:val="19"/>
  </w:num>
  <w:num w:numId="16" w16cid:durableId="1745301832">
    <w:abstractNumId w:val="16"/>
  </w:num>
  <w:num w:numId="17" w16cid:durableId="665017791">
    <w:abstractNumId w:val="18"/>
  </w:num>
  <w:num w:numId="18" w16cid:durableId="1672567651">
    <w:abstractNumId w:val="0"/>
  </w:num>
  <w:num w:numId="19" w16cid:durableId="1248078069">
    <w:abstractNumId w:val="22"/>
  </w:num>
  <w:num w:numId="20" w16cid:durableId="1346639979">
    <w:abstractNumId w:val="8"/>
  </w:num>
  <w:num w:numId="21" w16cid:durableId="1413896289">
    <w:abstractNumId w:val="23"/>
  </w:num>
  <w:num w:numId="22" w16cid:durableId="1971980594">
    <w:abstractNumId w:val="13"/>
  </w:num>
  <w:num w:numId="23" w16cid:durableId="178660391">
    <w:abstractNumId w:val="10"/>
  </w:num>
  <w:num w:numId="24" w16cid:durableId="480125548">
    <w:abstractNumId w:val="21"/>
  </w:num>
  <w:num w:numId="25" w16cid:durableId="44958616">
    <w:abstractNumId w:val="24"/>
  </w:num>
  <w:num w:numId="26" w16cid:durableId="1843661062">
    <w:abstractNumId w:val="9"/>
  </w:num>
  <w:num w:numId="27" w16cid:durableId="1638533104">
    <w:abstractNumId w:val="14"/>
  </w:num>
  <w:num w:numId="28" w16cid:durableId="8513784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A5D"/>
    <w:rsid w:val="0000164D"/>
    <w:rsid w:val="00001C62"/>
    <w:rsid w:val="00002EE8"/>
    <w:rsid w:val="00004304"/>
    <w:rsid w:val="00004DA8"/>
    <w:rsid w:val="00005282"/>
    <w:rsid w:val="000055DF"/>
    <w:rsid w:val="0000594E"/>
    <w:rsid w:val="0001036B"/>
    <w:rsid w:val="00012619"/>
    <w:rsid w:val="000159B7"/>
    <w:rsid w:val="00017D8D"/>
    <w:rsid w:val="00020806"/>
    <w:rsid w:val="00020F32"/>
    <w:rsid w:val="00022759"/>
    <w:rsid w:val="000233C0"/>
    <w:rsid w:val="000268D4"/>
    <w:rsid w:val="0003374B"/>
    <w:rsid w:val="00033DB5"/>
    <w:rsid w:val="00033F69"/>
    <w:rsid w:val="00040D02"/>
    <w:rsid w:val="00041189"/>
    <w:rsid w:val="00050618"/>
    <w:rsid w:val="000537E1"/>
    <w:rsid w:val="00056CB8"/>
    <w:rsid w:val="0006118A"/>
    <w:rsid w:val="0006130C"/>
    <w:rsid w:val="000620E6"/>
    <w:rsid w:val="00067FD3"/>
    <w:rsid w:val="00076578"/>
    <w:rsid w:val="00076B17"/>
    <w:rsid w:val="00077975"/>
    <w:rsid w:val="0008005D"/>
    <w:rsid w:val="00092542"/>
    <w:rsid w:val="0009544F"/>
    <w:rsid w:val="00095916"/>
    <w:rsid w:val="000A0370"/>
    <w:rsid w:val="000A2ED5"/>
    <w:rsid w:val="000A4B6D"/>
    <w:rsid w:val="000A4F58"/>
    <w:rsid w:val="000A76D4"/>
    <w:rsid w:val="000B15B9"/>
    <w:rsid w:val="000B53D0"/>
    <w:rsid w:val="000B5632"/>
    <w:rsid w:val="000C0E35"/>
    <w:rsid w:val="000C3668"/>
    <w:rsid w:val="000C4499"/>
    <w:rsid w:val="000D2674"/>
    <w:rsid w:val="000E1C6A"/>
    <w:rsid w:val="000E2ECD"/>
    <w:rsid w:val="000F2A5D"/>
    <w:rsid w:val="000F46E4"/>
    <w:rsid w:val="00105680"/>
    <w:rsid w:val="00110778"/>
    <w:rsid w:val="00112C0B"/>
    <w:rsid w:val="001170FE"/>
    <w:rsid w:val="00120F89"/>
    <w:rsid w:val="0012543F"/>
    <w:rsid w:val="00125F0C"/>
    <w:rsid w:val="00126892"/>
    <w:rsid w:val="001365EA"/>
    <w:rsid w:val="00137227"/>
    <w:rsid w:val="00137E6F"/>
    <w:rsid w:val="00146B0B"/>
    <w:rsid w:val="001504B7"/>
    <w:rsid w:val="00164ABF"/>
    <w:rsid w:val="00171A19"/>
    <w:rsid w:val="00191CF2"/>
    <w:rsid w:val="00194079"/>
    <w:rsid w:val="00196816"/>
    <w:rsid w:val="001976A0"/>
    <w:rsid w:val="001A0294"/>
    <w:rsid w:val="001A158B"/>
    <w:rsid w:val="001A1F68"/>
    <w:rsid w:val="001A2575"/>
    <w:rsid w:val="001B09F4"/>
    <w:rsid w:val="001B3073"/>
    <w:rsid w:val="001C1B18"/>
    <w:rsid w:val="001C6E24"/>
    <w:rsid w:val="001C70BB"/>
    <w:rsid w:val="001D453C"/>
    <w:rsid w:val="001E3842"/>
    <w:rsid w:val="001E5D76"/>
    <w:rsid w:val="001F229A"/>
    <w:rsid w:val="001F2544"/>
    <w:rsid w:val="001F2A9E"/>
    <w:rsid w:val="001F3913"/>
    <w:rsid w:val="001F3E6B"/>
    <w:rsid w:val="001F7AD0"/>
    <w:rsid w:val="00203924"/>
    <w:rsid w:val="0020480E"/>
    <w:rsid w:val="002061B8"/>
    <w:rsid w:val="0021014E"/>
    <w:rsid w:val="002126B6"/>
    <w:rsid w:val="00217F4D"/>
    <w:rsid w:val="00221C06"/>
    <w:rsid w:val="00223B71"/>
    <w:rsid w:val="00231045"/>
    <w:rsid w:val="00233956"/>
    <w:rsid w:val="002354FD"/>
    <w:rsid w:val="002365F8"/>
    <w:rsid w:val="002402F0"/>
    <w:rsid w:val="00240B5A"/>
    <w:rsid w:val="00246420"/>
    <w:rsid w:val="00255F27"/>
    <w:rsid w:val="00260B4C"/>
    <w:rsid w:val="002643F8"/>
    <w:rsid w:val="0026527D"/>
    <w:rsid w:val="002678DB"/>
    <w:rsid w:val="00270131"/>
    <w:rsid w:val="00274A5B"/>
    <w:rsid w:val="00274ABA"/>
    <w:rsid w:val="00281A86"/>
    <w:rsid w:val="00284BC2"/>
    <w:rsid w:val="00293564"/>
    <w:rsid w:val="0029746C"/>
    <w:rsid w:val="00297FFC"/>
    <w:rsid w:val="002A1AFE"/>
    <w:rsid w:val="002A1D30"/>
    <w:rsid w:val="002A1E00"/>
    <w:rsid w:val="002A2CCB"/>
    <w:rsid w:val="002A45D1"/>
    <w:rsid w:val="002B1622"/>
    <w:rsid w:val="002B35C2"/>
    <w:rsid w:val="002B7785"/>
    <w:rsid w:val="002C0186"/>
    <w:rsid w:val="002C1487"/>
    <w:rsid w:val="002C1612"/>
    <w:rsid w:val="002C5555"/>
    <w:rsid w:val="002D50F5"/>
    <w:rsid w:val="002D6C22"/>
    <w:rsid w:val="002E0A67"/>
    <w:rsid w:val="002E5499"/>
    <w:rsid w:val="002E71BC"/>
    <w:rsid w:val="002F401D"/>
    <w:rsid w:val="002F4DC2"/>
    <w:rsid w:val="00300248"/>
    <w:rsid w:val="003019FB"/>
    <w:rsid w:val="003056BA"/>
    <w:rsid w:val="0030691C"/>
    <w:rsid w:val="00310C8F"/>
    <w:rsid w:val="003116E3"/>
    <w:rsid w:val="00316D23"/>
    <w:rsid w:val="0032531A"/>
    <w:rsid w:val="00332797"/>
    <w:rsid w:val="003350E2"/>
    <w:rsid w:val="00336BF2"/>
    <w:rsid w:val="00337E9D"/>
    <w:rsid w:val="003405A5"/>
    <w:rsid w:val="0034431F"/>
    <w:rsid w:val="00347C59"/>
    <w:rsid w:val="00347D82"/>
    <w:rsid w:val="00355463"/>
    <w:rsid w:val="00355AED"/>
    <w:rsid w:val="00357829"/>
    <w:rsid w:val="00357A4C"/>
    <w:rsid w:val="003628D1"/>
    <w:rsid w:val="003762DE"/>
    <w:rsid w:val="0038452E"/>
    <w:rsid w:val="0038465A"/>
    <w:rsid w:val="00384DE7"/>
    <w:rsid w:val="003A333A"/>
    <w:rsid w:val="003A7604"/>
    <w:rsid w:val="003B2474"/>
    <w:rsid w:val="003B5062"/>
    <w:rsid w:val="003B530B"/>
    <w:rsid w:val="003C1CB9"/>
    <w:rsid w:val="003C1D19"/>
    <w:rsid w:val="003C33EB"/>
    <w:rsid w:val="003C5902"/>
    <w:rsid w:val="003C6793"/>
    <w:rsid w:val="003D01BC"/>
    <w:rsid w:val="003D0B7D"/>
    <w:rsid w:val="003D1DCB"/>
    <w:rsid w:val="003D3B40"/>
    <w:rsid w:val="003D4528"/>
    <w:rsid w:val="003E3C49"/>
    <w:rsid w:val="003E3C86"/>
    <w:rsid w:val="003E4214"/>
    <w:rsid w:val="003E48B6"/>
    <w:rsid w:val="003E643A"/>
    <w:rsid w:val="00400472"/>
    <w:rsid w:val="004016BC"/>
    <w:rsid w:val="00401CF1"/>
    <w:rsid w:val="00402934"/>
    <w:rsid w:val="0040383E"/>
    <w:rsid w:val="00403D12"/>
    <w:rsid w:val="004068BF"/>
    <w:rsid w:val="00410AC5"/>
    <w:rsid w:val="00410BAB"/>
    <w:rsid w:val="004117CD"/>
    <w:rsid w:val="00415677"/>
    <w:rsid w:val="00424B6F"/>
    <w:rsid w:val="00425441"/>
    <w:rsid w:val="00431004"/>
    <w:rsid w:val="00434C92"/>
    <w:rsid w:val="00437233"/>
    <w:rsid w:val="00442C40"/>
    <w:rsid w:val="0044306A"/>
    <w:rsid w:val="004522FB"/>
    <w:rsid w:val="0045319B"/>
    <w:rsid w:val="004546E0"/>
    <w:rsid w:val="00454824"/>
    <w:rsid w:val="00455055"/>
    <w:rsid w:val="0045706E"/>
    <w:rsid w:val="00462C9A"/>
    <w:rsid w:val="00464CAF"/>
    <w:rsid w:val="00470FD1"/>
    <w:rsid w:val="00474BBE"/>
    <w:rsid w:val="004807E3"/>
    <w:rsid w:val="004907B4"/>
    <w:rsid w:val="00496784"/>
    <w:rsid w:val="00497732"/>
    <w:rsid w:val="004A12DA"/>
    <w:rsid w:val="004A2D8F"/>
    <w:rsid w:val="004A62AD"/>
    <w:rsid w:val="004B018D"/>
    <w:rsid w:val="004B182F"/>
    <w:rsid w:val="004B2EBB"/>
    <w:rsid w:val="004B51E5"/>
    <w:rsid w:val="004C0A77"/>
    <w:rsid w:val="004C1539"/>
    <w:rsid w:val="004C4DFC"/>
    <w:rsid w:val="004C59DB"/>
    <w:rsid w:val="004E0C41"/>
    <w:rsid w:val="004E1E53"/>
    <w:rsid w:val="004E4A8D"/>
    <w:rsid w:val="004F5DC1"/>
    <w:rsid w:val="004F6A48"/>
    <w:rsid w:val="004F7E77"/>
    <w:rsid w:val="005020FC"/>
    <w:rsid w:val="00504F5B"/>
    <w:rsid w:val="0051270F"/>
    <w:rsid w:val="00515071"/>
    <w:rsid w:val="0051561C"/>
    <w:rsid w:val="00531321"/>
    <w:rsid w:val="00535394"/>
    <w:rsid w:val="00540C3A"/>
    <w:rsid w:val="00542B11"/>
    <w:rsid w:val="00543B62"/>
    <w:rsid w:val="005448BB"/>
    <w:rsid w:val="00545C13"/>
    <w:rsid w:val="00547719"/>
    <w:rsid w:val="00552D82"/>
    <w:rsid w:val="00553897"/>
    <w:rsid w:val="00562398"/>
    <w:rsid w:val="00564EE5"/>
    <w:rsid w:val="005674DF"/>
    <w:rsid w:val="00574214"/>
    <w:rsid w:val="00574340"/>
    <w:rsid w:val="005759E1"/>
    <w:rsid w:val="005763CF"/>
    <w:rsid w:val="00580745"/>
    <w:rsid w:val="00583262"/>
    <w:rsid w:val="00583807"/>
    <w:rsid w:val="00585974"/>
    <w:rsid w:val="00586354"/>
    <w:rsid w:val="00594B2A"/>
    <w:rsid w:val="00596BE8"/>
    <w:rsid w:val="00597807"/>
    <w:rsid w:val="005A4514"/>
    <w:rsid w:val="005B615A"/>
    <w:rsid w:val="005B761D"/>
    <w:rsid w:val="005C53D3"/>
    <w:rsid w:val="005E0D4C"/>
    <w:rsid w:val="005E7143"/>
    <w:rsid w:val="005F176E"/>
    <w:rsid w:val="005F532D"/>
    <w:rsid w:val="005F6920"/>
    <w:rsid w:val="00603316"/>
    <w:rsid w:val="006062CC"/>
    <w:rsid w:val="006063E1"/>
    <w:rsid w:val="00614CBF"/>
    <w:rsid w:val="00617068"/>
    <w:rsid w:val="00625B91"/>
    <w:rsid w:val="00627D65"/>
    <w:rsid w:val="00632FE1"/>
    <w:rsid w:val="0063431B"/>
    <w:rsid w:val="00634CEF"/>
    <w:rsid w:val="00634E60"/>
    <w:rsid w:val="006559C7"/>
    <w:rsid w:val="00656742"/>
    <w:rsid w:val="00657179"/>
    <w:rsid w:val="006634EE"/>
    <w:rsid w:val="00663532"/>
    <w:rsid w:val="00671DA8"/>
    <w:rsid w:val="0067721B"/>
    <w:rsid w:val="006869B5"/>
    <w:rsid w:val="00686B9D"/>
    <w:rsid w:val="006905F0"/>
    <w:rsid w:val="006A6377"/>
    <w:rsid w:val="006A6822"/>
    <w:rsid w:val="006A73DE"/>
    <w:rsid w:val="006B1D1F"/>
    <w:rsid w:val="006B2055"/>
    <w:rsid w:val="006B4A59"/>
    <w:rsid w:val="006B78B6"/>
    <w:rsid w:val="006B7BCF"/>
    <w:rsid w:val="006C23C1"/>
    <w:rsid w:val="006C7011"/>
    <w:rsid w:val="006D0AFA"/>
    <w:rsid w:val="006D3735"/>
    <w:rsid w:val="006D4E7B"/>
    <w:rsid w:val="006D59CF"/>
    <w:rsid w:val="006D6551"/>
    <w:rsid w:val="006E0D51"/>
    <w:rsid w:val="006E2744"/>
    <w:rsid w:val="006F17D7"/>
    <w:rsid w:val="006F25EE"/>
    <w:rsid w:val="006F3F4D"/>
    <w:rsid w:val="006F6EE0"/>
    <w:rsid w:val="007023E5"/>
    <w:rsid w:val="0070253D"/>
    <w:rsid w:val="007044CF"/>
    <w:rsid w:val="00705A35"/>
    <w:rsid w:val="00705D2B"/>
    <w:rsid w:val="007105B0"/>
    <w:rsid w:val="0071064E"/>
    <w:rsid w:val="0071218A"/>
    <w:rsid w:val="00714308"/>
    <w:rsid w:val="00714DD6"/>
    <w:rsid w:val="00717210"/>
    <w:rsid w:val="0071766D"/>
    <w:rsid w:val="00722022"/>
    <w:rsid w:val="007240CA"/>
    <w:rsid w:val="00724CED"/>
    <w:rsid w:val="007309A9"/>
    <w:rsid w:val="00732C0C"/>
    <w:rsid w:val="00734265"/>
    <w:rsid w:val="00735906"/>
    <w:rsid w:val="00735FB9"/>
    <w:rsid w:val="0073635A"/>
    <w:rsid w:val="00741FA4"/>
    <w:rsid w:val="007449BA"/>
    <w:rsid w:val="00744BDE"/>
    <w:rsid w:val="00745A0B"/>
    <w:rsid w:val="00746CB3"/>
    <w:rsid w:val="00750268"/>
    <w:rsid w:val="007506D4"/>
    <w:rsid w:val="00757D65"/>
    <w:rsid w:val="007646A8"/>
    <w:rsid w:val="00765BEA"/>
    <w:rsid w:val="007737E5"/>
    <w:rsid w:val="00774053"/>
    <w:rsid w:val="0077547E"/>
    <w:rsid w:val="00782D7E"/>
    <w:rsid w:val="00785D07"/>
    <w:rsid w:val="00790691"/>
    <w:rsid w:val="00794537"/>
    <w:rsid w:val="007948C9"/>
    <w:rsid w:val="007972DB"/>
    <w:rsid w:val="007A46C6"/>
    <w:rsid w:val="007A61E0"/>
    <w:rsid w:val="007A6A27"/>
    <w:rsid w:val="007B1A4B"/>
    <w:rsid w:val="007B21A9"/>
    <w:rsid w:val="007C0D60"/>
    <w:rsid w:val="007C3484"/>
    <w:rsid w:val="007D10CD"/>
    <w:rsid w:val="007D3B50"/>
    <w:rsid w:val="007E0568"/>
    <w:rsid w:val="007F4578"/>
    <w:rsid w:val="007F5819"/>
    <w:rsid w:val="00801BB3"/>
    <w:rsid w:val="00804F65"/>
    <w:rsid w:val="00806E90"/>
    <w:rsid w:val="00807030"/>
    <w:rsid w:val="00814326"/>
    <w:rsid w:val="00815DB8"/>
    <w:rsid w:val="00820511"/>
    <w:rsid w:val="00821E2A"/>
    <w:rsid w:val="00822913"/>
    <w:rsid w:val="00830166"/>
    <w:rsid w:val="00831EF5"/>
    <w:rsid w:val="00835336"/>
    <w:rsid w:val="00842330"/>
    <w:rsid w:val="00853D71"/>
    <w:rsid w:val="008547B4"/>
    <w:rsid w:val="00855477"/>
    <w:rsid w:val="0086789F"/>
    <w:rsid w:val="00873104"/>
    <w:rsid w:val="008759DA"/>
    <w:rsid w:val="0087615C"/>
    <w:rsid w:val="008817F5"/>
    <w:rsid w:val="00884525"/>
    <w:rsid w:val="008867F7"/>
    <w:rsid w:val="008879FA"/>
    <w:rsid w:val="00891E93"/>
    <w:rsid w:val="0089370D"/>
    <w:rsid w:val="00897E92"/>
    <w:rsid w:val="008A2D6D"/>
    <w:rsid w:val="008B36F5"/>
    <w:rsid w:val="008C7418"/>
    <w:rsid w:val="008D2B5F"/>
    <w:rsid w:val="008D53BB"/>
    <w:rsid w:val="008D59E6"/>
    <w:rsid w:val="008D66B7"/>
    <w:rsid w:val="008D7B56"/>
    <w:rsid w:val="008E6D93"/>
    <w:rsid w:val="008F36D7"/>
    <w:rsid w:val="008F3E69"/>
    <w:rsid w:val="008F4F4D"/>
    <w:rsid w:val="008F703C"/>
    <w:rsid w:val="009012A7"/>
    <w:rsid w:val="0090137E"/>
    <w:rsid w:val="00904F52"/>
    <w:rsid w:val="00904FC8"/>
    <w:rsid w:val="009065C0"/>
    <w:rsid w:val="00921132"/>
    <w:rsid w:val="009263D0"/>
    <w:rsid w:val="00926576"/>
    <w:rsid w:val="0092775F"/>
    <w:rsid w:val="00931CB8"/>
    <w:rsid w:val="00941D17"/>
    <w:rsid w:val="00946ADF"/>
    <w:rsid w:val="00947E63"/>
    <w:rsid w:val="009508D2"/>
    <w:rsid w:val="00950F67"/>
    <w:rsid w:val="009571A1"/>
    <w:rsid w:val="00961015"/>
    <w:rsid w:val="0096399B"/>
    <w:rsid w:val="00963C09"/>
    <w:rsid w:val="009664B8"/>
    <w:rsid w:val="00971E9A"/>
    <w:rsid w:val="00976D7B"/>
    <w:rsid w:val="00982A31"/>
    <w:rsid w:val="00983CEA"/>
    <w:rsid w:val="00984609"/>
    <w:rsid w:val="0098521F"/>
    <w:rsid w:val="0099253B"/>
    <w:rsid w:val="00993A47"/>
    <w:rsid w:val="00993D4B"/>
    <w:rsid w:val="00995B8D"/>
    <w:rsid w:val="009A04FC"/>
    <w:rsid w:val="009A5811"/>
    <w:rsid w:val="009A7A15"/>
    <w:rsid w:val="009B1E0F"/>
    <w:rsid w:val="009B3E90"/>
    <w:rsid w:val="009B4554"/>
    <w:rsid w:val="009C0840"/>
    <w:rsid w:val="009C4771"/>
    <w:rsid w:val="009D1B7F"/>
    <w:rsid w:val="009E17F6"/>
    <w:rsid w:val="009E4795"/>
    <w:rsid w:val="009E6426"/>
    <w:rsid w:val="00A00B43"/>
    <w:rsid w:val="00A03F95"/>
    <w:rsid w:val="00A071F5"/>
    <w:rsid w:val="00A13870"/>
    <w:rsid w:val="00A14AF6"/>
    <w:rsid w:val="00A17153"/>
    <w:rsid w:val="00A27653"/>
    <w:rsid w:val="00A36B31"/>
    <w:rsid w:val="00A37079"/>
    <w:rsid w:val="00A422E5"/>
    <w:rsid w:val="00A45379"/>
    <w:rsid w:val="00A45567"/>
    <w:rsid w:val="00A46D60"/>
    <w:rsid w:val="00A52E29"/>
    <w:rsid w:val="00A53A67"/>
    <w:rsid w:val="00A53DEA"/>
    <w:rsid w:val="00A562DE"/>
    <w:rsid w:val="00A60C9F"/>
    <w:rsid w:val="00A61C73"/>
    <w:rsid w:val="00A65E32"/>
    <w:rsid w:val="00A6602F"/>
    <w:rsid w:val="00A66574"/>
    <w:rsid w:val="00A670FD"/>
    <w:rsid w:val="00A72868"/>
    <w:rsid w:val="00A82EBF"/>
    <w:rsid w:val="00A84D0F"/>
    <w:rsid w:val="00A92D13"/>
    <w:rsid w:val="00A92D68"/>
    <w:rsid w:val="00A96261"/>
    <w:rsid w:val="00A96A88"/>
    <w:rsid w:val="00AA69A5"/>
    <w:rsid w:val="00AB0C26"/>
    <w:rsid w:val="00AB0F38"/>
    <w:rsid w:val="00AB1422"/>
    <w:rsid w:val="00AB4BA0"/>
    <w:rsid w:val="00AB539E"/>
    <w:rsid w:val="00AB559D"/>
    <w:rsid w:val="00AC0D99"/>
    <w:rsid w:val="00AC31E5"/>
    <w:rsid w:val="00AC3B97"/>
    <w:rsid w:val="00AC5B4E"/>
    <w:rsid w:val="00AD64BE"/>
    <w:rsid w:val="00AD6825"/>
    <w:rsid w:val="00AD6A24"/>
    <w:rsid w:val="00AE63F5"/>
    <w:rsid w:val="00AE7668"/>
    <w:rsid w:val="00AE7A85"/>
    <w:rsid w:val="00AF45C2"/>
    <w:rsid w:val="00AF5972"/>
    <w:rsid w:val="00AF5DEA"/>
    <w:rsid w:val="00B00E8E"/>
    <w:rsid w:val="00B06572"/>
    <w:rsid w:val="00B154E7"/>
    <w:rsid w:val="00B30798"/>
    <w:rsid w:val="00B30A7D"/>
    <w:rsid w:val="00B31B6F"/>
    <w:rsid w:val="00B31F31"/>
    <w:rsid w:val="00B3273E"/>
    <w:rsid w:val="00B3561B"/>
    <w:rsid w:val="00B35CE0"/>
    <w:rsid w:val="00B41CA2"/>
    <w:rsid w:val="00B438A6"/>
    <w:rsid w:val="00B4708B"/>
    <w:rsid w:val="00B554CD"/>
    <w:rsid w:val="00B609F6"/>
    <w:rsid w:val="00B720EE"/>
    <w:rsid w:val="00B75673"/>
    <w:rsid w:val="00B77118"/>
    <w:rsid w:val="00B81644"/>
    <w:rsid w:val="00B834EE"/>
    <w:rsid w:val="00B867E7"/>
    <w:rsid w:val="00B86845"/>
    <w:rsid w:val="00B944D4"/>
    <w:rsid w:val="00BA209D"/>
    <w:rsid w:val="00BA2F2C"/>
    <w:rsid w:val="00BA619A"/>
    <w:rsid w:val="00BA67BB"/>
    <w:rsid w:val="00BB13E6"/>
    <w:rsid w:val="00BB3C2B"/>
    <w:rsid w:val="00BC07F1"/>
    <w:rsid w:val="00BC305E"/>
    <w:rsid w:val="00BD0A67"/>
    <w:rsid w:val="00BD4E3B"/>
    <w:rsid w:val="00BE52A0"/>
    <w:rsid w:val="00BE52BC"/>
    <w:rsid w:val="00BE7EE0"/>
    <w:rsid w:val="00BF348D"/>
    <w:rsid w:val="00BF58ED"/>
    <w:rsid w:val="00BF5F9D"/>
    <w:rsid w:val="00C12B75"/>
    <w:rsid w:val="00C16BF3"/>
    <w:rsid w:val="00C16DFE"/>
    <w:rsid w:val="00C23E26"/>
    <w:rsid w:val="00C24BA7"/>
    <w:rsid w:val="00C27301"/>
    <w:rsid w:val="00C371E2"/>
    <w:rsid w:val="00C4067E"/>
    <w:rsid w:val="00C4224B"/>
    <w:rsid w:val="00C46BF8"/>
    <w:rsid w:val="00C53151"/>
    <w:rsid w:val="00C5317B"/>
    <w:rsid w:val="00C5634C"/>
    <w:rsid w:val="00C57750"/>
    <w:rsid w:val="00C62B7B"/>
    <w:rsid w:val="00C643A5"/>
    <w:rsid w:val="00C6633D"/>
    <w:rsid w:val="00C70850"/>
    <w:rsid w:val="00C7703A"/>
    <w:rsid w:val="00C82306"/>
    <w:rsid w:val="00C86BB0"/>
    <w:rsid w:val="00C8717C"/>
    <w:rsid w:val="00C91859"/>
    <w:rsid w:val="00C955B2"/>
    <w:rsid w:val="00C96D52"/>
    <w:rsid w:val="00CB0141"/>
    <w:rsid w:val="00CB5475"/>
    <w:rsid w:val="00CB5E2D"/>
    <w:rsid w:val="00CB777C"/>
    <w:rsid w:val="00CC1035"/>
    <w:rsid w:val="00CC323C"/>
    <w:rsid w:val="00CC6BBD"/>
    <w:rsid w:val="00CC6E94"/>
    <w:rsid w:val="00CD25FB"/>
    <w:rsid w:val="00CD57A6"/>
    <w:rsid w:val="00CE667B"/>
    <w:rsid w:val="00CF17D0"/>
    <w:rsid w:val="00D037C5"/>
    <w:rsid w:val="00D03BFE"/>
    <w:rsid w:val="00D054B8"/>
    <w:rsid w:val="00D06C16"/>
    <w:rsid w:val="00D10DCC"/>
    <w:rsid w:val="00D11AD7"/>
    <w:rsid w:val="00D129AA"/>
    <w:rsid w:val="00D14C34"/>
    <w:rsid w:val="00D1562E"/>
    <w:rsid w:val="00D22059"/>
    <w:rsid w:val="00D22D85"/>
    <w:rsid w:val="00D246F8"/>
    <w:rsid w:val="00D25A89"/>
    <w:rsid w:val="00D30527"/>
    <w:rsid w:val="00D42333"/>
    <w:rsid w:val="00D479F5"/>
    <w:rsid w:val="00D51A72"/>
    <w:rsid w:val="00D56793"/>
    <w:rsid w:val="00D56E94"/>
    <w:rsid w:val="00D61FC6"/>
    <w:rsid w:val="00D673E4"/>
    <w:rsid w:val="00D73DAB"/>
    <w:rsid w:val="00D741F4"/>
    <w:rsid w:val="00D750A0"/>
    <w:rsid w:val="00D818CB"/>
    <w:rsid w:val="00D8256E"/>
    <w:rsid w:val="00D90913"/>
    <w:rsid w:val="00DA10D0"/>
    <w:rsid w:val="00DA1A5F"/>
    <w:rsid w:val="00DA2AA2"/>
    <w:rsid w:val="00DA60FA"/>
    <w:rsid w:val="00DA688E"/>
    <w:rsid w:val="00DB6E32"/>
    <w:rsid w:val="00DC27F3"/>
    <w:rsid w:val="00DC2963"/>
    <w:rsid w:val="00DC3047"/>
    <w:rsid w:val="00DC365E"/>
    <w:rsid w:val="00DD391A"/>
    <w:rsid w:val="00DD4471"/>
    <w:rsid w:val="00DD7476"/>
    <w:rsid w:val="00DD7EC5"/>
    <w:rsid w:val="00DE158D"/>
    <w:rsid w:val="00DE2844"/>
    <w:rsid w:val="00DE290E"/>
    <w:rsid w:val="00DE3F0C"/>
    <w:rsid w:val="00DE4F99"/>
    <w:rsid w:val="00DF2D67"/>
    <w:rsid w:val="00E019D9"/>
    <w:rsid w:val="00E04D8F"/>
    <w:rsid w:val="00E14755"/>
    <w:rsid w:val="00E14F01"/>
    <w:rsid w:val="00E170CC"/>
    <w:rsid w:val="00E17866"/>
    <w:rsid w:val="00E223DE"/>
    <w:rsid w:val="00E23ECA"/>
    <w:rsid w:val="00E27244"/>
    <w:rsid w:val="00E31F70"/>
    <w:rsid w:val="00E32AFE"/>
    <w:rsid w:val="00E32CF0"/>
    <w:rsid w:val="00E40635"/>
    <w:rsid w:val="00E408A5"/>
    <w:rsid w:val="00E414EA"/>
    <w:rsid w:val="00E415D3"/>
    <w:rsid w:val="00E41F9E"/>
    <w:rsid w:val="00E443E6"/>
    <w:rsid w:val="00E4471A"/>
    <w:rsid w:val="00E45112"/>
    <w:rsid w:val="00E45641"/>
    <w:rsid w:val="00E603F0"/>
    <w:rsid w:val="00E61283"/>
    <w:rsid w:val="00E61489"/>
    <w:rsid w:val="00E62558"/>
    <w:rsid w:val="00E630A3"/>
    <w:rsid w:val="00E6331E"/>
    <w:rsid w:val="00E63BBB"/>
    <w:rsid w:val="00E66E49"/>
    <w:rsid w:val="00E77591"/>
    <w:rsid w:val="00E8093B"/>
    <w:rsid w:val="00E81C16"/>
    <w:rsid w:val="00E8352D"/>
    <w:rsid w:val="00E85880"/>
    <w:rsid w:val="00E91592"/>
    <w:rsid w:val="00E93493"/>
    <w:rsid w:val="00E96EB3"/>
    <w:rsid w:val="00EA0994"/>
    <w:rsid w:val="00EA56C8"/>
    <w:rsid w:val="00EB27EE"/>
    <w:rsid w:val="00EB28FE"/>
    <w:rsid w:val="00EB2B0A"/>
    <w:rsid w:val="00EC23A3"/>
    <w:rsid w:val="00EC28B2"/>
    <w:rsid w:val="00EC3538"/>
    <w:rsid w:val="00EC6E9E"/>
    <w:rsid w:val="00ED27D6"/>
    <w:rsid w:val="00ED5212"/>
    <w:rsid w:val="00ED6AB1"/>
    <w:rsid w:val="00EE024A"/>
    <w:rsid w:val="00EE481C"/>
    <w:rsid w:val="00EF1A87"/>
    <w:rsid w:val="00EF2688"/>
    <w:rsid w:val="00EF302A"/>
    <w:rsid w:val="00EF6745"/>
    <w:rsid w:val="00EF6EEC"/>
    <w:rsid w:val="00F019DF"/>
    <w:rsid w:val="00F02768"/>
    <w:rsid w:val="00F02F70"/>
    <w:rsid w:val="00F031C5"/>
    <w:rsid w:val="00F2343F"/>
    <w:rsid w:val="00F250AE"/>
    <w:rsid w:val="00F26EE8"/>
    <w:rsid w:val="00F26F2C"/>
    <w:rsid w:val="00F277D8"/>
    <w:rsid w:val="00F27849"/>
    <w:rsid w:val="00F34C72"/>
    <w:rsid w:val="00F41EE8"/>
    <w:rsid w:val="00F41FF5"/>
    <w:rsid w:val="00F4458A"/>
    <w:rsid w:val="00F45EEC"/>
    <w:rsid w:val="00F51F31"/>
    <w:rsid w:val="00F522E2"/>
    <w:rsid w:val="00F564F4"/>
    <w:rsid w:val="00F63333"/>
    <w:rsid w:val="00F64DAE"/>
    <w:rsid w:val="00F7002E"/>
    <w:rsid w:val="00F73439"/>
    <w:rsid w:val="00F815C5"/>
    <w:rsid w:val="00F83EFE"/>
    <w:rsid w:val="00F850E3"/>
    <w:rsid w:val="00F86C8B"/>
    <w:rsid w:val="00F93E07"/>
    <w:rsid w:val="00F97607"/>
    <w:rsid w:val="00FA188F"/>
    <w:rsid w:val="00FA2A80"/>
    <w:rsid w:val="00FA52E4"/>
    <w:rsid w:val="00FA6B00"/>
    <w:rsid w:val="00FA6ECF"/>
    <w:rsid w:val="00FA7352"/>
    <w:rsid w:val="00FB1B98"/>
    <w:rsid w:val="00FB2458"/>
    <w:rsid w:val="00FB3A4C"/>
    <w:rsid w:val="00FB6475"/>
    <w:rsid w:val="00FC5BB7"/>
    <w:rsid w:val="00FD79D6"/>
    <w:rsid w:val="00FE4261"/>
    <w:rsid w:val="00FE4789"/>
    <w:rsid w:val="00FF06E3"/>
    <w:rsid w:val="00FF19E8"/>
    <w:rsid w:val="00FF5332"/>
    <w:rsid w:val="00FF5385"/>
    <w:rsid w:val="00F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4FF865"/>
  <w15:chartTrackingRefBased/>
  <w15:docId w15:val="{AB564E52-3333-4DE8-B7DC-7E609112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632E62" w:themeColor="text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8" w:space="0" w:color="F1CBF0" w:themeColor="accent1" w:themeTint="33"/>
      </w:pBdr>
      <w:spacing w:after="200"/>
      <w:outlineLvl w:val="0"/>
    </w:pPr>
    <w:rPr>
      <w:rFonts w:asciiTheme="majorHAnsi" w:eastAsiaTheme="majorEastAsia" w:hAnsiTheme="majorHAnsi" w:cstheme="majorBidi"/>
      <w:color w:val="92278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92278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92278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Pr>
      <w:sz w:val="32"/>
      <w:szCs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99"/>
    <w:qFormat/>
    <w:rPr>
      <w:color w:val="FFFFFF" w:themeColor="background1"/>
      <w:sz w:val="22"/>
      <w:szCs w:val="22"/>
    </w:rPr>
  </w:style>
  <w:style w:type="paragraph" w:customStyle="1" w:styleId="TableSpace">
    <w:name w:val="Table Space"/>
    <w:basedOn w:val="NoSpacing"/>
    <w:uiPriority w:val="99"/>
    <w:pPr>
      <w:spacing w:line="14" w:lineRule="exact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92278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92278F" w:themeColor="accent1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92278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6D1D6A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numPr>
        <w:numId w:val="1"/>
      </w:numPr>
      <w:spacing w:after="140" w:line="240" w:lineRule="auto"/>
      <w:ind w:right="3240"/>
    </w:pPr>
    <w:rPr>
      <w:b/>
      <w:bCs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 w:line="240" w:lineRule="auto"/>
      <w:ind w:left="720" w:right="324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66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i/>
      <w:iCs/>
      <w:sz w:val="24"/>
      <w:szCs w:val="24"/>
    </w:rPr>
  </w:style>
  <w:style w:type="paragraph" w:customStyle="1" w:styleId="LogoAlt">
    <w:name w:val="Logo Alt."/>
    <w:basedOn w:val="Normal"/>
    <w:uiPriority w:val="99"/>
    <w:unhideWhenUsed/>
    <w:pPr>
      <w:spacing w:before="720" w:line="240" w:lineRule="auto"/>
      <w:ind w:left="720"/>
    </w:pPr>
  </w:style>
  <w:style w:type="paragraph" w:customStyle="1" w:styleId="FooterAlt">
    <w:name w:val="Footer Alt."/>
    <w:basedOn w:val="Normal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1CBF0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D09BCF" w:themeColor="text2" w:themeTint="66"/>
        <w:left w:val="single" w:sz="4" w:space="0" w:color="D09BCF" w:themeColor="text2" w:themeTint="66"/>
        <w:bottom w:val="single" w:sz="4" w:space="0" w:color="D09BCF" w:themeColor="text2" w:themeTint="66"/>
        <w:right w:val="single" w:sz="4" w:space="0" w:color="D09BCF" w:themeColor="text2" w:themeTint="66"/>
        <w:insideV w:val="single" w:sz="4" w:space="0" w:color="D09BCF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92278F" w:themeFill="accent1"/>
      </w:tcPr>
    </w:tblStylePr>
    <w:tblStylePr w:type="lastRow">
      <w:rPr>
        <w:rFonts w:asciiTheme="majorHAnsi" w:hAnsiTheme="majorHAnsi"/>
        <w:b/>
        <w:caps/>
        <w:smallCaps w:val="0"/>
        <w:color w:val="92278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E8CDE7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ListParagraph">
    <w:name w:val="List Paragraph"/>
    <w:basedOn w:val="Normal"/>
    <w:uiPriority w:val="34"/>
    <w:unhideWhenUsed/>
    <w:qFormat/>
    <w:rsid w:val="001F2544"/>
    <w:pPr>
      <w:ind w:left="720"/>
      <w:contextualSpacing/>
    </w:pPr>
  </w:style>
  <w:style w:type="table" w:styleId="GridTable6Colorful-Accent1">
    <w:name w:val="Grid Table 6 Colorful Accent 1"/>
    <w:basedOn w:val="TableNormal"/>
    <w:uiPriority w:val="51"/>
    <w:rsid w:val="001F2544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sz="4" w:space="0" w:color="D565D2" w:themeColor="accent1" w:themeTint="99"/>
        <w:left w:val="single" w:sz="4" w:space="0" w:color="D565D2" w:themeColor="accent1" w:themeTint="99"/>
        <w:bottom w:val="single" w:sz="4" w:space="0" w:color="D565D2" w:themeColor="accent1" w:themeTint="99"/>
        <w:right w:val="single" w:sz="4" w:space="0" w:color="D565D2" w:themeColor="accent1" w:themeTint="99"/>
        <w:insideH w:val="single" w:sz="4" w:space="0" w:color="D565D2" w:themeColor="accent1" w:themeTint="99"/>
        <w:insideV w:val="single" w:sz="4" w:space="0" w:color="D565D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565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65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BF0" w:themeFill="accent1" w:themeFillTint="33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A73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35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A7604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en-AU" w:eastAsia="en-AU"/>
    </w:rPr>
  </w:style>
  <w:style w:type="character" w:styleId="Mention">
    <w:name w:val="Mention"/>
    <w:basedOn w:val="DefaultParagraphFont"/>
    <w:uiPriority w:val="99"/>
    <w:semiHidden/>
    <w:unhideWhenUsed/>
    <w:rsid w:val="00AB1422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A04F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4EE"/>
    <w:rPr>
      <w:rFonts w:ascii="Courier New" w:eastAsia="Times New Roman" w:hAnsi="Courier New" w:cs="Courier New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86387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470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646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90869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emf"/><Relationship Id="rId26" Type="http://schemas.openxmlformats.org/officeDocument/2006/relationships/image" Target="media/image9.e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6.bin"/><Relationship Id="rId34" Type="http://schemas.openxmlformats.org/officeDocument/2006/relationships/image" Target="media/image13.png"/><Relationship Id="rId42" Type="http://schemas.openxmlformats.org/officeDocument/2006/relationships/image" Target="media/image18.emf"/><Relationship Id="rId47" Type="http://schemas.openxmlformats.org/officeDocument/2006/relationships/image" Target="media/image21.emf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8.emf"/><Relationship Id="rId32" Type="http://schemas.openxmlformats.org/officeDocument/2006/relationships/image" Target="media/image12.emf"/><Relationship Id="rId37" Type="http://schemas.openxmlformats.org/officeDocument/2006/relationships/oleObject" Target="embeddings/oleObject13.bin"/><Relationship Id="rId40" Type="http://schemas.openxmlformats.org/officeDocument/2006/relationships/image" Target="media/image17.emf"/><Relationship Id="rId45" Type="http://schemas.openxmlformats.org/officeDocument/2006/relationships/image" Target="media/image20.emf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e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11.bin"/><Relationship Id="rId44" Type="http://schemas.openxmlformats.org/officeDocument/2006/relationships/image" Target="media/image19.png"/><Relationship Id="rId52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github.com/crane-integrations/functionalprogramming_course" TargetMode="External"/><Relationship Id="rId14" Type="http://schemas.openxmlformats.org/officeDocument/2006/relationships/image" Target="media/image3.emf"/><Relationship Id="rId22" Type="http://schemas.openxmlformats.org/officeDocument/2006/relationships/image" Target="media/image7.emf"/><Relationship Id="rId27" Type="http://schemas.openxmlformats.org/officeDocument/2006/relationships/oleObject" Target="embeddings/oleObject9.bin"/><Relationship Id="rId30" Type="http://schemas.openxmlformats.org/officeDocument/2006/relationships/image" Target="media/image11.emf"/><Relationship Id="rId35" Type="http://schemas.openxmlformats.org/officeDocument/2006/relationships/image" Target="media/image14.png"/><Relationship Id="rId43" Type="http://schemas.openxmlformats.org/officeDocument/2006/relationships/oleObject" Target="embeddings/oleObject16.bin"/><Relationship Id="rId48" Type="http://schemas.openxmlformats.org/officeDocument/2006/relationships/oleObject" Target="embeddings/oleObject18.bin"/><Relationship Id="rId8" Type="http://schemas.openxmlformats.org/officeDocument/2006/relationships/endnotes" Target="endnotes.xml"/><Relationship Id="rId51" Type="http://schemas.openxmlformats.org/officeDocument/2006/relationships/footer" Target="footer2.xml"/><Relationship Id="rId3" Type="http://schemas.openxmlformats.org/officeDocument/2006/relationships/numbering" Target="numbering.xml"/><Relationship Id="rId12" Type="http://schemas.openxmlformats.org/officeDocument/2006/relationships/image" Target="media/image2.e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emf"/><Relationship Id="rId46" Type="http://schemas.openxmlformats.org/officeDocument/2006/relationships/oleObject" Target="embeddings/oleObject17.bin"/><Relationship Id="rId20" Type="http://schemas.openxmlformats.org/officeDocument/2006/relationships/image" Target="media/image6.emf"/><Relationship Id="rId41" Type="http://schemas.openxmlformats.org/officeDocument/2006/relationships/oleObject" Target="embeddings/oleObject15.bin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emf"/><Relationship Id="rId36" Type="http://schemas.openxmlformats.org/officeDocument/2006/relationships/image" Target="media/image15.emf"/><Relationship Id="rId49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rge\AppData\Roaming\Microsoft\Templates\Business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645A027C3E4C389BCCB9644A707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4444D-1FBA-47FB-B3FA-187072369B99}"/>
      </w:docPartPr>
      <w:docPartBody>
        <w:p w:rsidR="00E213A4" w:rsidRDefault="006110FF">
          <w:pPr>
            <w:pStyle w:val="4D645A027C3E4C389BCCB9644A707CF0"/>
          </w:pPr>
          <w:r>
            <w:t>[Business Plan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Calibri"/>
    <w:charset w:val="00"/>
    <w:family w:val="auto"/>
    <w:pitch w:val="variable"/>
    <w:sig w:usb0="80000207" w:usb1="00000001" w:usb2="00000000" w:usb3="00000000" w:csb0="00000097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639"/>
    <w:rsid w:val="00002398"/>
    <w:rsid w:val="00075247"/>
    <w:rsid w:val="00075FDC"/>
    <w:rsid w:val="00081601"/>
    <w:rsid w:val="000B5E3A"/>
    <w:rsid w:val="00114D05"/>
    <w:rsid w:val="001F6720"/>
    <w:rsid w:val="00222C92"/>
    <w:rsid w:val="00247955"/>
    <w:rsid w:val="00271777"/>
    <w:rsid w:val="002B7D49"/>
    <w:rsid w:val="00327A65"/>
    <w:rsid w:val="00366B9B"/>
    <w:rsid w:val="003730AA"/>
    <w:rsid w:val="00375C90"/>
    <w:rsid w:val="003D494B"/>
    <w:rsid w:val="00420B20"/>
    <w:rsid w:val="004374C3"/>
    <w:rsid w:val="00443E19"/>
    <w:rsid w:val="00491A61"/>
    <w:rsid w:val="00531D99"/>
    <w:rsid w:val="005C226A"/>
    <w:rsid w:val="005E6728"/>
    <w:rsid w:val="005F4E5A"/>
    <w:rsid w:val="006105F2"/>
    <w:rsid w:val="006110FF"/>
    <w:rsid w:val="00615C05"/>
    <w:rsid w:val="00636217"/>
    <w:rsid w:val="006A333E"/>
    <w:rsid w:val="006A3CD6"/>
    <w:rsid w:val="006D19F7"/>
    <w:rsid w:val="00770CBA"/>
    <w:rsid w:val="007748AF"/>
    <w:rsid w:val="007B2EF6"/>
    <w:rsid w:val="007D3CA3"/>
    <w:rsid w:val="00802186"/>
    <w:rsid w:val="0082279D"/>
    <w:rsid w:val="0082765B"/>
    <w:rsid w:val="008357EC"/>
    <w:rsid w:val="00851C51"/>
    <w:rsid w:val="00862B69"/>
    <w:rsid w:val="008B0AB6"/>
    <w:rsid w:val="008C0841"/>
    <w:rsid w:val="009613BD"/>
    <w:rsid w:val="00966A51"/>
    <w:rsid w:val="00980CEE"/>
    <w:rsid w:val="009B5A0A"/>
    <w:rsid w:val="009E5140"/>
    <w:rsid w:val="009F057C"/>
    <w:rsid w:val="009F71AA"/>
    <w:rsid w:val="00A03639"/>
    <w:rsid w:val="00A10A89"/>
    <w:rsid w:val="00A114E5"/>
    <w:rsid w:val="00AA0251"/>
    <w:rsid w:val="00AB559D"/>
    <w:rsid w:val="00AD0777"/>
    <w:rsid w:val="00AF58F3"/>
    <w:rsid w:val="00AF5F37"/>
    <w:rsid w:val="00BA1EAB"/>
    <w:rsid w:val="00BA7574"/>
    <w:rsid w:val="00BC7246"/>
    <w:rsid w:val="00C4323B"/>
    <w:rsid w:val="00C60711"/>
    <w:rsid w:val="00C627E0"/>
    <w:rsid w:val="00C834C5"/>
    <w:rsid w:val="00CE1B1B"/>
    <w:rsid w:val="00D05DDE"/>
    <w:rsid w:val="00D10EA2"/>
    <w:rsid w:val="00D12557"/>
    <w:rsid w:val="00D25E1E"/>
    <w:rsid w:val="00D63A76"/>
    <w:rsid w:val="00D874F0"/>
    <w:rsid w:val="00DE5EC7"/>
    <w:rsid w:val="00DF0D8A"/>
    <w:rsid w:val="00DF4327"/>
    <w:rsid w:val="00E213A4"/>
    <w:rsid w:val="00E60614"/>
    <w:rsid w:val="00E6110C"/>
    <w:rsid w:val="00EA1D19"/>
    <w:rsid w:val="00EE54E1"/>
    <w:rsid w:val="00F15B37"/>
    <w:rsid w:val="00F44425"/>
    <w:rsid w:val="00F620E0"/>
    <w:rsid w:val="00F74C02"/>
    <w:rsid w:val="00FC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D645A027C3E4C389BCCB9644A707CF0">
    <w:name w:val="4D645A027C3E4C389BCCB9644A707C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FBE0E57-5D62-7B4A-AABB-543E1C5CC4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AC9B9C-39C7-442D-A2C6-BC21F3368F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plan.dotx</Template>
  <TotalTime>826</TotalTime>
  <Pages>17</Pages>
  <Words>3100</Words>
  <Characters>17455</Characters>
  <Application>Microsoft Office Word</Application>
  <DocSecurity>0</DocSecurity>
  <Lines>601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F# Workshop</vt:lpstr>
    </vt:vector>
  </TitlesOfParts>
  <Company/>
  <LinksUpToDate>false</LinksUpToDate>
  <CharactersWithSpaces>20244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F# Workshop</dc:title>
  <dc:subject>Jorge Fioranelli</dc:subject>
  <dc:creator>Jorge Fioranelli</dc:creator>
  <cp:keywords/>
  <dc:description/>
  <cp:lastModifiedBy>Riccardo Terrell</cp:lastModifiedBy>
  <cp:revision>77</cp:revision>
  <cp:lastPrinted>2016-12-04T11:55:00Z</cp:lastPrinted>
  <dcterms:created xsi:type="dcterms:W3CDTF">2016-12-04T15:00:00Z</dcterms:created>
  <dcterms:modified xsi:type="dcterms:W3CDTF">2026-05-13T01:29:00Z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TC038436609991</vt:lpwstr>
  </property>
  <property fmtid="{D5CDD505-2E9C-101B-9397-08002B2CF9AE}" pid="3" name="ClassificationContentMarkingFooterShapeIds">
    <vt:lpwstr>72bf36cc,58bc4d9f,17ef9f66</vt:lpwstr>
  </property>
  <property fmtid="{D5CDD505-2E9C-101B-9397-08002B2CF9AE}" pid="4" name="ClassificationContentMarkingFooterFontProps">
    <vt:lpwstr>#000000,11,Aptos</vt:lpwstr>
  </property>
  <property fmtid="{D5CDD505-2E9C-101B-9397-08002B2CF9AE}" pid="5" name="ClassificationContentMarkingFooterText">
    <vt:lpwstr>Classification: Internal</vt:lpwstr>
  </property>
  <property fmtid="{D5CDD505-2E9C-101B-9397-08002B2CF9AE}" pid="6" name="MSIP_Label_6b7abf42-e0b2-4a6f-81fb-262a4b7c866a_Enabled">
    <vt:lpwstr>true</vt:lpwstr>
  </property>
  <property fmtid="{D5CDD505-2E9C-101B-9397-08002B2CF9AE}" pid="7" name="MSIP_Label_6b7abf42-e0b2-4a6f-81fb-262a4b7c866a_SetDate">
    <vt:lpwstr>2026-05-13T01:29:59Z</vt:lpwstr>
  </property>
  <property fmtid="{D5CDD505-2E9C-101B-9397-08002B2CF9AE}" pid="8" name="MSIP_Label_6b7abf42-e0b2-4a6f-81fb-262a4b7c866a_Method">
    <vt:lpwstr>Standard</vt:lpwstr>
  </property>
  <property fmtid="{D5CDD505-2E9C-101B-9397-08002B2CF9AE}" pid="9" name="MSIP_Label_6b7abf42-e0b2-4a6f-81fb-262a4b7c866a_Name">
    <vt:lpwstr>INTERNAL</vt:lpwstr>
  </property>
  <property fmtid="{D5CDD505-2E9C-101B-9397-08002B2CF9AE}" pid="10" name="MSIP_Label_6b7abf42-e0b2-4a6f-81fb-262a4b7c866a_SiteId">
    <vt:lpwstr>af342764-6948-48de-8256-8d615f26c275</vt:lpwstr>
  </property>
  <property fmtid="{D5CDD505-2E9C-101B-9397-08002B2CF9AE}" pid="11" name="MSIP_Label_6b7abf42-e0b2-4a6f-81fb-262a4b7c866a_ActionId">
    <vt:lpwstr>0a499ee5-11d9-4cdd-92a7-8a025326660e</vt:lpwstr>
  </property>
  <property fmtid="{D5CDD505-2E9C-101B-9397-08002B2CF9AE}" pid="12" name="MSIP_Label_6b7abf42-e0b2-4a6f-81fb-262a4b7c866a_ContentBits">
    <vt:lpwstr>2</vt:lpwstr>
  </property>
  <property fmtid="{D5CDD505-2E9C-101B-9397-08002B2CF9AE}" pid="13" name="MSIP_Label_6b7abf42-e0b2-4a6f-81fb-262a4b7c866a_Tag">
    <vt:lpwstr>10, 3, 0, 1</vt:lpwstr>
  </property>
</Properties>
</file>